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A1B5C" w14:textId="2D12DD3C" w:rsidR="0052483D" w:rsidRDefault="008E63EB" w:rsidP="00EE1059">
      <w:pPr>
        <w:pStyle w:val="TXTnormal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AEBB1ED" wp14:editId="279227F0">
                <wp:simplePos x="0" y="0"/>
                <wp:positionH relativeFrom="column">
                  <wp:posOffset>-455295</wp:posOffset>
                </wp:positionH>
                <wp:positionV relativeFrom="paragraph">
                  <wp:posOffset>14605</wp:posOffset>
                </wp:positionV>
                <wp:extent cx="3314700" cy="1554480"/>
                <wp:effectExtent l="0" t="0" r="0" b="0"/>
                <wp:wrapSquare wrapText="bothSides"/>
                <wp:docPr id="1195235272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4700" cy="155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5FACB" w14:textId="5FED5389" w:rsidR="002D42D4" w:rsidRPr="00A00D55" w:rsidRDefault="002D42D4" w:rsidP="0052483D">
                            <w:pPr>
                              <w:rPr>
                                <w:color w:val="A6A6A6" w:themeColor="background1" w:themeShade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oboto Bold" w:hAnsi="Roboto Bold"/>
                                <w:color w:val="A6A6A6" w:themeColor="background1" w:themeShade="A6"/>
                                <w:sz w:val="28"/>
                                <w:szCs w:val="28"/>
                              </w:rPr>
                              <w:t>Escuela Politécnica Superior</w:t>
                            </w:r>
                          </w:p>
                          <w:p w14:paraId="2BD31976" w14:textId="77777777" w:rsidR="002D42D4" w:rsidRDefault="002D42D4" w:rsidP="0052483D"/>
                          <w:p w14:paraId="5C8483EE" w14:textId="262C201B" w:rsidR="002D42D4" w:rsidRPr="00A00D55" w:rsidRDefault="002D42D4" w:rsidP="0052483D">
                            <w:r w:rsidRPr="00A00D55">
                              <w:t>Asignatura</w:t>
                            </w:r>
                            <w:r>
                              <w:t xml:space="preserve">: </w:t>
                            </w:r>
                            <w:r w:rsidR="001B2AC2">
                              <w:t>Estadística</w:t>
                            </w:r>
                          </w:p>
                          <w:p w14:paraId="62C626E9" w14:textId="77777777" w:rsidR="002D42D4" w:rsidRPr="00A00D55" w:rsidRDefault="002D42D4" w:rsidP="005248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BB1ED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-35.85pt;margin-top:1.15pt;width:261pt;height:122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" filled="f" stroked="f">
                <v:textbox>
                  <w:txbxContent>
                    <w:p w14:paraId="62E5FACB" w14:textId="5FED5389" w:rsidR="002D42D4" w:rsidRPr="00A00D55" w:rsidRDefault="002D42D4" w:rsidP="0052483D">
                      <w:pPr>
                        <w:rPr>
                          <w:color w:val="A6A6A6" w:themeColor="background1" w:themeShade="A6"/>
                          <w:sz w:val="28"/>
                          <w:szCs w:val="28"/>
                        </w:rPr>
                      </w:pPr>
                      <w:r>
                        <w:rPr>
                          <w:rFonts w:ascii="Roboto Bold" w:hAnsi="Roboto Bold"/>
                          <w:color w:val="A6A6A6" w:themeColor="background1" w:themeShade="A6"/>
                          <w:sz w:val="28"/>
                          <w:szCs w:val="28"/>
                        </w:rPr>
                        <w:t>Escuela Politécnica Superior</w:t>
                      </w:r>
                    </w:p>
                    <w:p w14:paraId="2BD31976" w14:textId="77777777" w:rsidR="002D42D4" w:rsidRDefault="002D42D4" w:rsidP="0052483D"/>
                    <w:p w14:paraId="5C8483EE" w14:textId="262C201B" w:rsidR="002D42D4" w:rsidRPr="00A00D55" w:rsidRDefault="002D42D4" w:rsidP="0052483D">
                      <w:r w:rsidRPr="00A00D55">
                        <w:t>Asignatura</w:t>
                      </w:r>
                      <w:r>
                        <w:t xml:space="preserve">: </w:t>
                      </w:r>
                      <w:r w:rsidR="001B2AC2">
                        <w:t>Estadística</w:t>
                      </w:r>
                    </w:p>
                    <w:p w14:paraId="62C626E9" w14:textId="77777777" w:rsidR="002D42D4" w:rsidRPr="00A00D55" w:rsidRDefault="002D42D4" w:rsidP="0052483D"/>
                  </w:txbxContent>
                </v:textbox>
                <w10:wrap type="square"/>
              </v:shape>
            </w:pict>
          </mc:Fallback>
        </mc:AlternateContent>
      </w:r>
      <w:r w:rsidR="0052483D">
        <w:rPr>
          <w:noProof/>
          <w:lang w:val="es-ES"/>
        </w:rPr>
        <w:drawing>
          <wp:anchor distT="0" distB="0" distL="114300" distR="114300" simplePos="0" relativeHeight="251655680" behindDoc="1" locked="0" layoutInCell="1" allowOverlap="1" wp14:anchorId="0BE76980" wp14:editId="47C71DD4">
            <wp:simplePos x="0" y="0"/>
            <wp:positionH relativeFrom="margin">
              <wp:posOffset>1371600</wp:posOffset>
            </wp:positionH>
            <wp:positionV relativeFrom="page">
              <wp:posOffset>720090</wp:posOffset>
            </wp:positionV>
            <wp:extent cx="4828540" cy="71437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trato MARCA.jpg"/>
                    <pic:cNvPicPr/>
                  </pic:nvPicPr>
                  <pic:blipFill>
                    <a:blip r:embed="rId8" cstate="print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714375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1" layoutInCell="0" allowOverlap="1" wp14:anchorId="3EC92FF6" wp14:editId="0F48B86A">
                <wp:simplePos x="0" y="0"/>
                <wp:positionH relativeFrom="page">
                  <wp:posOffset>-9525</wp:posOffset>
                </wp:positionH>
                <wp:positionV relativeFrom="page">
                  <wp:posOffset>4514850</wp:posOffset>
                </wp:positionV>
                <wp:extent cx="3999865" cy="2828925"/>
                <wp:effectExtent l="0" t="0" r="0" b="0"/>
                <wp:wrapNone/>
                <wp:docPr id="601592644" name="Rectá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99865" cy="2828925"/>
                        </a:xfrm>
                        <a:prstGeom prst="rect">
                          <a:avLst/>
                        </a:prstGeom>
                        <a:solidFill>
                          <a:srgbClr val="C2002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9CF262" w14:textId="5207E339" w:rsidR="002D42D4" w:rsidRPr="00C15FB5" w:rsidRDefault="001B2AC2" w:rsidP="0052483D">
                            <w:pPr>
                              <w:pStyle w:val="PortadaTtulo"/>
                            </w:pPr>
                            <w:r>
                              <w:t>ACTIVIDAD DIRIGIDA I</w:t>
                            </w:r>
                            <w:r w:rsidR="007758B2">
                              <w:t>II</w:t>
                            </w:r>
                            <w:r w:rsidR="002D42D4">
                              <w:t>:</w:t>
                            </w:r>
                          </w:p>
                          <w:p w14:paraId="250B7B89" w14:textId="77777777" w:rsidR="002D42D4" w:rsidRDefault="002D42D4" w:rsidP="0052483D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448EF9C1" w14:textId="3D3ACE74" w:rsidR="002D42D4" w:rsidRPr="001D0EBC" w:rsidRDefault="006B4E39" w:rsidP="0052483D">
                            <w:pPr>
                              <w:pStyle w:val="PortadaSUBttulo"/>
                            </w:pPr>
                            <w:r>
                              <w:tab/>
                              <w:t>Documentación</w:t>
                            </w:r>
                          </w:p>
                        </w:txbxContent>
                      </wps:txbx>
                      <wps:bodyPr rot="0" vert="horz" wrap="square" lIns="540000" tIns="360000" rIns="540000" bIns="3600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92FF6" id="Rectángulo 6" o:spid="_x0000_s1027" style="position:absolute;left:0;text-align:left;margin-left:-.75pt;margin-top:355.5pt;width:314.95pt;height:222.7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" o:allowincell="f" fillcolor="#c2002f" stroked="f">
                <v:textbox inset="15mm,10mm,15mm,10mm">
                  <w:txbxContent>
                    <w:p w14:paraId="499CF262" w14:textId="5207E339" w:rsidR="002D42D4" w:rsidRPr="00C15FB5" w:rsidRDefault="001B2AC2" w:rsidP="0052483D">
                      <w:pPr>
                        <w:pStyle w:val="PortadaTtulo"/>
                      </w:pPr>
                      <w:r>
                        <w:t>ACTIVIDAD DIRIGIDA I</w:t>
                      </w:r>
                      <w:r w:rsidR="007758B2">
                        <w:t>II</w:t>
                      </w:r>
                      <w:r w:rsidR="002D42D4">
                        <w:t>:</w:t>
                      </w:r>
                    </w:p>
                    <w:p w14:paraId="250B7B89" w14:textId="77777777" w:rsidR="002D42D4" w:rsidRDefault="002D42D4" w:rsidP="0052483D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448EF9C1" w14:textId="3D3ACE74" w:rsidR="002D42D4" w:rsidRPr="001D0EBC" w:rsidRDefault="006B4E39" w:rsidP="0052483D">
                      <w:pPr>
                        <w:pStyle w:val="PortadaSUBttulo"/>
                      </w:pPr>
                      <w:r>
                        <w:tab/>
                        <w:t>Documentación</w:t>
                      </w:r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</w:p>
    <w:p w14:paraId="5F487A8A" w14:textId="6E50DB7C" w:rsidR="006063A7" w:rsidRDefault="008E63EB">
      <w:pPr>
        <w:spacing w:after="160" w:line="259" w:lineRule="auto"/>
        <w:sectPr w:rsidR="006063A7" w:rsidSect="0052483D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086DDADC" wp14:editId="579AF25E">
                <wp:simplePos x="0" y="0"/>
                <wp:positionH relativeFrom="column">
                  <wp:posOffset>-813435</wp:posOffset>
                </wp:positionH>
                <wp:positionV relativeFrom="paragraph">
                  <wp:posOffset>6735445</wp:posOffset>
                </wp:positionV>
                <wp:extent cx="4163695" cy="733425"/>
                <wp:effectExtent l="19050" t="19050" r="8255" b="9525"/>
                <wp:wrapSquare wrapText="bothSides"/>
                <wp:docPr id="64829564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695" cy="733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2D16E" w14:textId="18A8ED8F" w:rsidR="00776015" w:rsidRPr="006229FB" w:rsidRDefault="00776015" w:rsidP="0077601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229FB">
                              <w:rPr>
                                <w:b/>
                                <w:bCs/>
                              </w:rPr>
                              <w:t>NOMBRE Y APELLIDOS</w:t>
                            </w:r>
                            <w:r w:rsidR="0090666D">
                              <w:rPr>
                                <w:b/>
                                <w:bCs/>
                              </w:rPr>
                              <w:t xml:space="preserve"> DE AMBOS ESTUDIANTES</w:t>
                            </w:r>
                            <w:r w:rsidRPr="006229FB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323CE55D" w14:textId="757957DD" w:rsidR="00776015" w:rsidRDefault="001B2AC2" w:rsidP="00776015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Héctor Jiménez Palomo</w:t>
                            </w:r>
                          </w:p>
                          <w:p w14:paraId="28FA387D" w14:textId="60949469" w:rsidR="001B2AC2" w:rsidRDefault="001B2AC2" w:rsidP="00776015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Jorge </w:t>
                            </w:r>
                            <w:r w:rsidRPr="001B2AC2">
                              <w:t>Luján Rodríguez-Pascual</w:t>
                            </w:r>
                          </w:p>
                          <w:p w14:paraId="64444443" w14:textId="122333C2" w:rsidR="006B4E39" w:rsidRDefault="006B4E39" w:rsidP="00776015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Jerónimo Boza García</w:t>
                            </w:r>
                          </w:p>
                          <w:p w14:paraId="0D02EBAD" w14:textId="77777777" w:rsidR="001B2AC2" w:rsidRDefault="001B2AC2" w:rsidP="001B2AC2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DDADC" id="Cuadro de texto 5" o:spid="_x0000_s1028" type="#_x0000_t202" style="position:absolute;margin-left:-64.05pt;margin-top:530.35pt;width:327.85pt;height:57.7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" filled="f" strokecolor="black [3213]" strokeweight="3pt">
                <v:textbox>
                  <w:txbxContent>
                    <w:p w14:paraId="1232D16E" w14:textId="18A8ED8F" w:rsidR="00776015" w:rsidRPr="006229FB" w:rsidRDefault="00776015" w:rsidP="00776015">
                      <w:pPr>
                        <w:rPr>
                          <w:b/>
                          <w:bCs/>
                        </w:rPr>
                      </w:pPr>
                      <w:r w:rsidRPr="006229FB">
                        <w:rPr>
                          <w:b/>
                          <w:bCs/>
                        </w:rPr>
                        <w:t>NOMBRE Y APELLIDOS</w:t>
                      </w:r>
                      <w:r w:rsidR="0090666D">
                        <w:rPr>
                          <w:b/>
                          <w:bCs/>
                        </w:rPr>
                        <w:t xml:space="preserve"> DE AMBOS ESTUDIANTES</w:t>
                      </w:r>
                      <w:r w:rsidRPr="006229FB">
                        <w:rPr>
                          <w:b/>
                          <w:bCs/>
                        </w:rPr>
                        <w:t>:</w:t>
                      </w:r>
                    </w:p>
                    <w:p w14:paraId="323CE55D" w14:textId="757957DD" w:rsidR="00776015" w:rsidRDefault="001B2AC2" w:rsidP="00776015">
                      <w:pPr>
                        <w:pStyle w:val="Prrafodelista"/>
                        <w:numPr>
                          <w:ilvl w:val="0"/>
                          <w:numId w:val="7"/>
                        </w:numPr>
                      </w:pPr>
                      <w:r>
                        <w:t>Héctor Jiménez Palomo</w:t>
                      </w:r>
                    </w:p>
                    <w:p w14:paraId="28FA387D" w14:textId="60949469" w:rsidR="001B2AC2" w:rsidRDefault="001B2AC2" w:rsidP="00776015">
                      <w:pPr>
                        <w:pStyle w:val="Prrafodelista"/>
                        <w:numPr>
                          <w:ilvl w:val="0"/>
                          <w:numId w:val="7"/>
                        </w:numPr>
                      </w:pPr>
                      <w:r>
                        <w:t xml:space="preserve">Jorge </w:t>
                      </w:r>
                      <w:r w:rsidRPr="001B2AC2">
                        <w:t>Luján Rodríguez-Pascual</w:t>
                      </w:r>
                    </w:p>
                    <w:p w14:paraId="64444443" w14:textId="122333C2" w:rsidR="006B4E39" w:rsidRDefault="006B4E39" w:rsidP="00776015">
                      <w:pPr>
                        <w:pStyle w:val="Prrafodelista"/>
                        <w:numPr>
                          <w:ilvl w:val="0"/>
                          <w:numId w:val="7"/>
                        </w:numPr>
                      </w:pPr>
                      <w:r>
                        <w:t>Jerónimo Boza García</w:t>
                      </w:r>
                    </w:p>
                    <w:p w14:paraId="0D02EBAD" w14:textId="77777777" w:rsidR="001B2AC2" w:rsidRDefault="001B2AC2" w:rsidP="001B2AC2">
                      <w:pPr>
                        <w:pStyle w:val="Prrafodelista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85BEB">
        <w:rPr>
          <w:noProof/>
        </w:rPr>
        <w:drawing>
          <wp:anchor distT="0" distB="0" distL="114300" distR="114300" simplePos="0" relativeHeight="251659776" behindDoc="0" locked="0" layoutInCell="1" allowOverlap="1" wp14:anchorId="207D3C54" wp14:editId="7F802E57">
            <wp:simplePos x="0" y="0"/>
            <wp:positionH relativeFrom="margin">
              <wp:posOffset>3174641</wp:posOffset>
            </wp:positionH>
            <wp:positionV relativeFrom="paragraph">
              <wp:posOffset>7640652</wp:posOffset>
            </wp:positionV>
            <wp:extent cx="2938145" cy="1354455"/>
            <wp:effectExtent l="0" t="0" r="825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483D">
        <w:br w:type="page"/>
      </w:r>
    </w:p>
    <w:p w14:paraId="7A91E7AE" w14:textId="77777777" w:rsidR="006233B7" w:rsidRPr="006233B7" w:rsidRDefault="006233B7" w:rsidP="006233B7"/>
    <w:p w14:paraId="4A71FF76" w14:textId="77777777" w:rsidR="006233B7" w:rsidRPr="006233B7" w:rsidRDefault="006233B7" w:rsidP="006233B7"/>
    <w:p w14:paraId="12623872" w14:textId="77777777" w:rsidR="006233B7" w:rsidRPr="006233B7" w:rsidRDefault="006233B7" w:rsidP="006233B7"/>
    <w:p w14:paraId="5D1C3A70" w14:textId="77777777" w:rsidR="006233B7" w:rsidRDefault="002676A6" w:rsidP="002676A6">
      <w:pPr>
        <w:pStyle w:val="Ttulo1"/>
      </w:pPr>
      <w:bookmarkStart w:id="0" w:name="_Toc424232117"/>
      <w:bookmarkStart w:id="1" w:name="_Toc735425"/>
      <w:bookmarkStart w:id="2" w:name="_Toc93861135"/>
      <w:bookmarkStart w:id="3" w:name="_Toc135155885"/>
      <w:bookmarkStart w:id="4" w:name="_Toc153221098"/>
      <w:r>
        <w:t>Índice</w:t>
      </w:r>
      <w:r w:rsidR="00476A15">
        <w:t>/Tabla de contenidos</w:t>
      </w:r>
      <w:bookmarkEnd w:id="0"/>
      <w:bookmarkEnd w:id="1"/>
      <w:bookmarkEnd w:id="2"/>
      <w:bookmarkEnd w:id="3"/>
      <w:bookmarkEnd w:id="4"/>
    </w:p>
    <w:p w14:paraId="5959E777" w14:textId="77777777" w:rsidR="0052483D" w:rsidRDefault="0052483D" w:rsidP="001D0DBD">
      <w:pPr>
        <w:pStyle w:val="Ttulo3"/>
        <w:ind w:left="0"/>
      </w:pPr>
    </w:p>
    <w:sdt>
      <w:sdtPr>
        <w:rPr>
          <w:rFonts w:ascii="Roboto Regular" w:eastAsiaTheme="minorEastAsia" w:hAnsi="Roboto Regular" w:cstheme="minorBidi"/>
          <w:color w:val="auto"/>
          <w:sz w:val="20"/>
          <w:szCs w:val="24"/>
        </w:rPr>
        <w:id w:val="-348871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F7EC45" w14:textId="64B457D8" w:rsidR="00B905F4" w:rsidRDefault="00B905F4">
          <w:pPr>
            <w:pStyle w:val="TtuloTDC"/>
          </w:pPr>
          <w:r>
            <w:t>Tabla de contenido</w:t>
          </w:r>
        </w:p>
        <w:p w14:paraId="3E8858B3" w14:textId="52FB468E" w:rsidR="00B905F4" w:rsidRDefault="00B905F4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221098" w:history="1">
            <w:r w:rsidRPr="005C336B">
              <w:rPr>
                <w:rStyle w:val="Hipervnculo"/>
                <w:noProof/>
              </w:rPr>
              <w:t>Índice/Tabla de 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F99B5" w14:textId="691DCB1B" w:rsidR="00B905F4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3221099" w:history="1">
            <w:r w:rsidR="00B905F4" w:rsidRPr="005C336B">
              <w:rPr>
                <w:rStyle w:val="Hipervnculo"/>
                <w:noProof/>
              </w:rPr>
              <w:t>1.</w:t>
            </w:r>
            <w:r w:rsidR="00B905F4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B905F4" w:rsidRPr="005C336B">
              <w:rPr>
                <w:rStyle w:val="Hipervnculo"/>
                <w:noProof/>
              </w:rPr>
              <w:t>Pruebas de normalidad</w:t>
            </w:r>
            <w:r w:rsidR="00B905F4">
              <w:rPr>
                <w:noProof/>
                <w:webHidden/>
              </w:rPr>
              <w:tab/>
            </w:r>
            <w:r w:rsidR="00B905F4">
              <w:rPr>
                <w:noProof/>
                <w:webHidden/>
              </w:rPr>
              <w:fldChar w:fldCharType="begin"/>
            </w:r>
            <w:r w:rsidR="00B905F4">
              <w:rPr>
                <w:noProof/>
                <w:webHidden/>
              </w:rPr>
              <w:instrText xml:space="preserve"> PAGEREF _Toc153221099 \h </w:instrText>
            </w:r>
            <w:r w:rsidR="00B905F4">
              <w:rPr>
                <w:noProof/>
                <w:webHidden/>
              </w:rPr>
            </w:r>
            <w:r w:rsidR="00B905F4">
              <w:rPr>
                <w:noProof/>
                <w:webHidden/>
              </w:rPr>
              <w:fldChar w:fldCharType="separate"/>
            </w:r>
            <w:r w:rsidR="00B905F4">
              <w:rPr>
                <w:noProof/>
                <w:webHidden/>
              </w:rPr>
              <w:t>3</w:t>
            </w:r>
            <w:r w:rsidR="00B905F4">
              <w:rPr>
                <w:noProof/>
                <w:webHidden/>
              </w:rPr>
              <w:fldChar w:fldCharType="end"/>
            </w:r>
          </w:hyperlink>
        </w:p>
        <w:p w14:paraId="44785D97" w14:textId="31635329" w:rsidR="00B905F4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3221100" w:history="1">
            <w:r w:rsidR="00B905F4" w:rsidRPr="005C336B">
              <w:rPr>
                <w:rStyle w:val="Hipervnculo"/>
                <w:noProof/>
              </w:rPr>
              <w:t>2.</w:t>
            </w:r>
            <w:r w:rsidR="00B905F4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B905F4" w:rsidRPr="005C336B">
              <w:rPr>
                <w:rStyle w:val="Hipervnculo"/>
                <w:noProof/>
              </w:rPr>
              <w:t>Intervalos de confianza</w:t>
            </w:r>
            <w:r w:rsidR="00B905F4">
              <w:rPr>
                <w:noProof/>
                <w:webHidden/>
              </w:rPr>
              <w:tab/>
            </w:r>
            <w:r w:rsidR="00B905F4">
              <w:rPr>
                <w:noProof/>
                <w:webHidden/>
              </w:rPr>
              <w:fldChar w:fldCharType="begin"/>
            </w:r>
            <w:r w:rsidR="00B905F4">
              <w:rPr>
                <w:noProof/>
                <w:webHidden/>
              </w:rPr>
              <w:instrText xml:space="preserve"> PAGEREF _Toc153221100 \h </w:instrText>
            </w:r>
            <w:r w:rsidR="00B905F4">
              <w:rPr>
                <w:noProof/>
                <w:webHidden/>
              </w:rPr>
            </w:r>
            <w:r w:rsidR="00B905F4">
              <w:rPr>
                <w:noProof/>
                <w:webHidden/>
              </w:rPr>
              <w:fldChar w:fldCharType="separate"/>
            </w:r>
            <w:r w:rsidR="00B905F4">
              <w:rPr>
                <w:noProof/>
                <w:webHidden/>
              </w:rPr>
              <w:t>4</w:t>
            </w:r>
            <w:r w:rsidR="00B905F4">
              <w:rPr>
                <w:noProof/>
                <w:webHidden/>
              </w:rPr>
              <w:fldChar w:fldCharType="end"/>
            </w:r>
          </w:hyperlink>
        </w:p>
        <w:p w14:paraId="58AB4378" w14:textId="5A9CA804" w:rsidR="00B905F4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3221101" w:history="1">
            <w:r w:rsidR="00B905F4" w:rsidRPr="005C336B">
              <w:rPr>
                <w:rStyle w:val="Hipervnculo"/>
                <w:noProof/>
              </w:rPr>
              <w:t>3.</w:t>
            </w:r>
            <w:r w:rsidR="00B905F4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B905F4" w:rsidRPr="005C336B">
              <w:rPr>
                <w:rStyle w:val="Hipervnculo"/>
                <w:noProof/>
              </w:rPr>
              <w:t>Contraste de hipótesis</w:t>
            </w:r>
            <w:r w:rsidR="00B905F4">
              <w:rPr>
                <w:noProof/>
                <w:webHidden/>
              </w:rPr>
              <w:tab/>
            </w:r>
            <w:r w:rsidR="00B905F4">
              <w:rPr>
                <w:noProof/>
                <w:webHidden/>
              </w:rPr>
              <w:fldChar w:fldCharType="begin"/>
            </w:r>
            <w:r w:rsidR="00B905F4">
              <w:rPr>
                <w:noProof/>
                <w:webHidden/>
              </w:rPr>
              <w:instrText xml:space="preserve"> PAGEREF _Toc153221101 \h </w:instrText>
            </w:r>
            <w:r w:rsidR="00B905F4">
              <w:rPr>
                <w:noProof/>
                <w:webHidden/>
              </w:rPr>
            </w:r>
            <w:r w:rsidR="00B905F4">
              <w:rPr>
                <w:noProof/>
                <w:webHidden/>
              </w:rPr>
              <w:fldChar w:fldCharType="separate"/>
            </w:r>
            <w:r w:rsidR="00B905F4">
              <w:rPr>
                <w:noProof/>
                <w:webHidden/>
              </w:rPr>
              <w:t>6</w:t>
            </w:r>
            <w:r w:rsidR="00B905F4">
              <w:rPr>
                <w:noProof/>
                <w:webHidden/>
              </w:rPr>
              <w:fldChar w:fldCharType="end"/>
            </w:r>
          </w:hyperlink>
        </w:p>
        <w:p w14:paraId="3D4835B9" w14:textId="09E80561" w:rsidR="00B905F4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3221102" w:history="1">
            <w:r w:rsidR="00B905F4" w:rsidRPr="005C336B">
              <w:rPr>
                <w:rStyle w:val="Hipervnculo"/>
                <w:noProof/>
              </w:rPr>
              <w:t>4.</w:t>
            </w:r>
            <w:r w:rsidR="00B905F4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B905F4" w:rsidRPr="005C336B">
              <w:rPr>
                <w:rStyle w:val="Hipervnculo"/>
                <w:noProof/>
              </w:rPr>
              <w:t>Comparar medias poblacionales</w:t>
            </w:r>
            <w:r w:rsidR="00B905F4">
              <w:rPr>
                <w:noProof/>
                <w:webHidden/>
              </w:rPr>
              <w:tab/>
            </w:r>
            <w:r w:rsidR="00B905F4">
              <w:rPr>
                <w:noProof/>
                <w:webHidden/>
              </w:rPr>
              <w:fldChar w:fldCharType="begin"/>
            </w:r>
            <w:r w:rsidR="00B905F4">
              <w:rPr>
                <w:noProof/>
                <w:webHidden/>
              </w:rPr>
              <w:instrText xml:space="preserve"> PAGEREF _Toc153221102 \h </w:instrText>
            </w:r>
            <w:r w:rsidR="00B905F4">
              <w:rPr>
                <w:noProof/>
                <w:webHidden/>
              </w:rPr>
            </w:r>
            <w:r w:rsidR="00B905F4">
              <w:rPr>
                <w:noProof/>
                <w:webHidden/>
              </w:rPr>
              <w:fldChar w:fldCharType="separate"/>
            </w:r>
            <w:r w:rsidR="00B905F4">
              <w:rPr>
                <w:noProof/>
                <w:webHidden/>
              </w:rPr>
              <w:t>7</w:t>
            </w:r>
            <w:r w:rsidR="00B905F4">
              <w:rPr>
                <w:noProof/>
                <w:webHidden/>
              </w:rPr>
              <w:fldChar w:fldCharType="end"/>
            </w:r>
          </w:hyperlink>
        </w:p>
        <w:p w14:paraId="1641DFF6" w14:textId="7934018C" w:rsidR="00B905F4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3221103" w:history="1">
            <w:r w:rsidR="00B905F4" w:rsidRPr="005C336B">
              <w:rPr>
                <w:rStyle w:val="Hipervnculo"/>
                <w:noProof/>
              </w:rPr>
              <w:t>5.</w:t>
            </w:r>
            <w:r w:rsidR="00B905F4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B905F4" w:rsidRPr="005C336B">
              <w:rPr>
                <w:rStyle w:val="Hipervnculo"/>
                <w:noProof/>
              </w:rPr>
              <w:t>Comparar varianzas poblacionales</w:t>
            </w:r>
            <w:r w:rsidR="00B905F4">
              <w:rPr>
                <w:noProof/>
                <w:webHidden/>
              </w:rPr>
              <w:tab/>
            </w:r>
            <w:r w:rsidR="00B905F4">
              <w:rPr>
                <w:noProof/>
                <w:webHidden/>
              </w:rPr>
              <w:fldChar w:fldCharType="begin"/>
            </w:r>
            <w:r w:rsidR="00B905F4">
              <w:rPr>
                <w:noProof/>
                <w:webHidden/>
              </w:rPr>
              <w:instrText xml:space="preserve"> PAGEREF _Toc153221103 \h </w:instrText>
            </w:r>
            <w:r w:rsidR="00B905F4">
              <w:rPr>
                <w:noProof/>
                <w:webHidden/>
              </w:rPr>
            </w:r>
            <w:r w:rsidR="00B905F4">
              <w:rPr>
                <w:noProof/>
                <w:webHidden/>
              </w:rPr>
              <w:fldChar w:fldCharType="separate"/>
            </w:r>
            <w:r w:rsidR="00B905F4">
              <w:rPr>
                <w:noProof/>
                <w:webHidden/>
              </w:rPr>
              <w:t>8</w:t>
            </w:r>
            <w:r w:rsidR="00B905F4">
              <w:rPr>
                <w:noProof/>
                <w:webHidden/>
              </w:rPr>
              <w:fldChar w:fldCharType="end"/>
            </w:r>
          </w:hyperlink>
        </w:p>
        <w:p w14:paraId="302FF72C" w14:textId="7839AD77" w:rsidR="00B905F4" w:rsidRDefault="00B905F4">
          <w:r>
            <w:rPr>
              <w:b/>
              <w:bCs/>
            </w:rPr>
            <w:fldChar w:fldCharType="end"/>
          </w:r>
        </w:p>
      </w:sdtContent>
    </w:sdt>
    <w:p w14:paraId="1D4692E4" w14:textId="7D339B03" w:rsidR="00BD4C73" w:rsidRPr="00BD4C73" w:rsidRDefault="00BD4C73" w:rsidP="001B2AC2">
      <w:pPr>
        <w:pStyle w:val="TtuloTDC"/>
        <w:sectPr w:rsidR="00BD4C73" w:rsidRPr="00BD4C73" w:rsidSect="0052483D"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00D39B1" w14:textId="02CF9AB0" w:rsidR="00BD4C73" w:rsidRDefault="00D66321" w:rsidP="001B2AC2">
      <w:pPr>
        <w:pStyle w:val="Ttulo1"/>
        <w:numPr>
          <w:ilvl w:val="0"/>
          <w:numId w:val="18"/>
        </w:numPr>
      </w:pPr>
      <w:bookmarkStart w:id="5" w:name="_Toc153221099"/>
      <w:r>
        <w:lastRenderedPageBreak/>
        <w:t>Pruebas de normalidad</w:t>
      </w:r>
      <w:bookmarkEnd w:id="5"/>
    </w:p>
    <w:p w14:paraId="23909C4D" w14:textId="77777777" w:rsidR="001B2AC2" w:rsidRDefault="001B2AC2" w:rsidP="001B2AC2"/>
    <w:p w14:paraId="24F4D5CC" w14:textId="77777777" w:rsidR="001B2AC2" w:rsidRDefault="001B2AC2" w:rsidP="001B2AC2"/>
    <w:p w14:paraId="1AA07AC7" w14:textId="1EFA9D78" w:rsidR="00607735" w:rsidRDefault="00D66321" w:rsidP="00D66321">
      <w:r>
        <w:rPr>
          <w:noProof/>
        </w:rPr>
        <w:drawing>
          <wp:inline distT="0" distB="0" distL="0" distR="0" wp14:anchorId="6DF86D5D" wp14:editId="0D8AC029">
            <wp:extent cx="4505325" cy="2276475"/>
            <wp:effectExtent l="0" t="0" r="9525" b="9525"/>
            <wp:docPr id="254906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7306" w14:textId="77777777" w:rsidR="00D66321" w:rsidRDefault="00D66321">
      <w:pPr>
        <w:spacing w:after="160" w:line="259" w:lineRule="auto"/>
      </w:pPr>
    </w:p>
    <w:p w14:paraId="2452225A" w14:textId="77777777" w:rsidR="00D66321" w:rsidRDefault="00D66321">
      <w:pPr>
        <w:spacing w:after="160" w:line="259" w:lineRule="auto"/>
      </w:pPr>
    </w:p>
    <w:p w14:paraId="5CF72406" w14:textId="77777777" w:rsidR="00D66321" w:rsidRDefault="00D66321">
      <w:pPr>
        <w:spacing w:after="160" w:line="259" w:lineRule="auto"/>
      </w:pPr>
    </w:p>
    <w:p w14:paraId="7634168B" w14:textId="501D99E7" w:rsidR="008E63EB" w:rsidRDefault="00D66321">
      <w:pPr>
        <w:spacing w:after="160" w:line="259" w:lineRule="auto"/>
      </w:pPr>
      <w:r>
        <w:rPr>
          <w:noProof/>
        </w:rPr>
        <w:drawing>
          <wp:inline distT="0" distB="0" distL="0" distR="0" wp14:anchorId="67056706" wp14:editId="5FB2240B">
            <wp:extent cx="4848225" cy="2333625"/>
            <wp:effectExtent l="0" t="0" r="9525" b="9525"/>
            <wp:docPr id="117978929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63EB">
        <w:br w:type="page"/>
      </w:r>
    </w:p>
    <w:p w14:paraId="7F324239" w14:textId="10265332" w:rsidR="008E63EB" w:rsidRDefault="00B905F4" w:rsidP="00D66321">
      <w:pPr>
        <w:pStyle w:val="Ttulo1"/>
        <w:numPr>
          <w:ilvl w:val="0"/>
          <w:numId w:val="18"/>
        </w:numPr>
      </w:pPr>
      <w:bookmarkStart w:id="6" w:name="_Toc153221100"/>
      <w:r>
        <w:lastRenderedPageBreak/>
        <w:t>Intervalos de confianza</w:t>
      </w:r>
      <w:bookmarkEnd w:id="6"/>
    </w:p>
    <w:p w14:paraId="1B767C9A" w14:textId="77777777" w:rsidR="00D66321" w:rsidRDefault="00D66321">
      <w:pPr>
        <w:spacing w:after="160" w:line="259" w:lineRule="auto"/>
      </w:pPr>
    </w:p>
    <w:p w14:paraId="73A074BA" w14:textId="4E30FAE1" w:rsidR="00D66321" w:rsidRDefault="00D66321">
      <w:pPr>
        <w:spacing w:after="160" w:line="259" w:lineRule="auto"/>
      </w:pPr>
    </w:p>
    <w:p w14:paraId="5232F1E7" w14:textId="77777777" w:rsidR="00D66321" w:rsidRDefault="00D66321">
      <w:pPr>
        <w:spacing w:after="160" w:line="259" w:lineRule="auto"/>
      </w:pPr>
    </w:p>
    <w:p w14:paraId="08A5C4F7" w14:textId="2E5ACF05" w:rsidR="00B905F4" w:rsidRDefault="00B905F4">
      <w:pPr>
        <w:spacing w:after="160" w:line="259" w:lineRule="auto"/>
      </w:pPr>
      <w:r>
        <w:rPr>
          <w:noProof/>
        </w:rPr>
        <w:drawing>
          <wp:inline distT="0" distB="0" distL="0" distR="0" wp14:anchorId="364DDBBE" wp14:editId="04D65A82">
            <wp:extent cx="5400675" cy="2085975"/>
            <wp:effectExtent l="0" t="0" r="9525" b="9525"/>
            <wp:docPr id="127994530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4001" w14:textId="77777777" w:rsidR="00B905F4" w:rsidRDefault="00B905F4">
      <w:pPr>
        <w:spacing w:after="160" w:line="259" w:lineRule="auto"/>
      </w:pPr>
    </w:p>
    <w:p w14:paraId="3D2A8270" w14:textId="365A78DB" w:rsidR="00B905F4" w:rsidRDefault="00B905F4">
      <w:pPr>
        <w:spacing w:after="160" w:line="259" w:lineRule="auto"/>
      </w:pPr>
      <w:r>
        <w:rPr>
          <w:noProof/>
        </w:rPr>
        <w:drawing>
          <wp:inline distT="0" distB="0" distL="0" distR="0" wp14:anchorId="75192C85" wp14:editId="7B34DEF6">
            <wp:extent cx="5400675" cy="2133600"/>
            <wp:effectExtent l="0" t="0" r="9525" b="0"/>
            <wp:docPr id="145324044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7E24" w14:textId="77777777" w:rsidR="00B905F4" w:rsidRDefault="00B905F4">
      <w:pPr>
        <w:spacing w:after="160" w:line="259" w:lineRule="auto"/>
      </w:pPr>
    </w:p>
    <w:p w14:paraId="22912921" w14:textId="3D7D3A9C" w:rsidR="00B905F4" w:rsidRDefault="00B905F4">
      <w:pPr>
        <w:spacing w:after="160" w:line="259" w:lineRule="auto"/>
      </w:pPr>
      <w:r>
        <w:rPr>
          <w:noProof/>
        </w:rPr>
        <w:drawing>
          <wp:inline distT="0" distB="0" distL="0" distR="0" wp14:anchorId="4570EAED" wp14:editId="6AEDBD1F">
            <wp:extent cx="5400675" cy="1809750"/>
            <wp:effectExtent l="0" t="0" r="9525" b="0"/>
            <wp:docPr id="98184880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02606" w14:textId="77777777" w:rsidR="00B905F4" w:rsidRDefault="00B905F4">
      <w:pPr>
        <w:spacing w:after="160" w:line="259" w:lineRule="auto"/>
      </w:pPr>
    </w:p>
    <w:p w14:paraId="1AACEE79" w14:textId="0EEFF486" w:rsidR="00B905F4" w:rsidRDefault="00B905F4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101422D" wp14:editId="3F53DA71">
            <wp:extent cx="5391150" cy="1781175"/>
            <wp:effectExtent l="0" t="0" r="0" b="9525"/>
            <wp:docPr id="211309859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1FF5" w14:textId="1396B9EC" w:rsidR="00B905F4" w:rsidRDefault="00B905F4">
      <w:pPr>
        <w:spacing w:after="160" w:line="259" w:lineRule="auto"/>
      </w:pPr>
      <w:r>
        <w:br w:type="page"/>
      </w:r>
    </w:p>
    <w:p w14:paraId="574820B4" w14:textId="40B64786" w:rsidR="008E63EB" w:rsidRDefault="00B905F4" w:rsidP="00B905F4">
      <w:pPr>
        <w:pStyle w:val="Ttulo1"/>
        <w:numPr>
          <w:ilvl w:val="0"/>
          <w:numId w:val="18"/>
        </w:numPr>
      </w:pPr>
      <w:bookmarkStart w:id="7" w:name="_Toc153221101"/>
      <w:r>
        <w:lastRenderedPageBreak/>
        <w:t>Contraste de hipótesis</w:t>
      </w:r>
      <w:bookmarkEnd w:id="7"/>
    </w:p>
    <w:p w14:paraId="4F004EF3" w14:textId="77777777" w:rsidR="008E63EB" w:rsidRDefault="008E63EB" w:rsidP="008E63EB"/>
    <w:p w14:paraId="7D07DDFC" w14:textId="77777777" w:rsidR="00B905F4" w:rsidRDefault="00B905F4">
      <w:pPr>
        <w:spacing w:after="160" w:line="259" w:lineRule="auto"/>
      </w:pPr>
      <w:r>
        <w:rPr>
          <w:noProof/>
        </w:rPr>
        <w:drawing>
          <wp:inline distT="0" distB="0" distL="0" distR="0" wp14:anchorId="6C1EEBAB" wp14:editId="70864B8E">
            <wp:extent cx="4215833" cy="2914650"/>
            <wp:effectExtent l="0" t="0" r="0" b="0"/>
            <wp:docPr id="188616483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401" cy="291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497B" w14:textId="77777777" w:rsidR="00B905F4" w:rsidRDefault="00B905F4">
      <w:pPr>
        <w:spacing w:after="160" w:line="259" w:lineRule="auto"/>
      </w:pPr>
    </w:p>
    <w:p w14:paraId="3E6F47BE" w14:textId="31DC0003" w:rsidR="008E63EB" w:rsidRDefault="00B905F4">
      <w:pPr>
        <w:spacing w:after="160" w:line="259" w:lineRule="auto"/>
      </w:pPr>
      <w:r>
        <w:rPr>
          <w:noProof/>
        </w:rPr>
        <w:drawing>
          <wp:inline distT="0" distB="0" distL="0" distR="0" wp14:anchorId="1E98E538" wp14:editId="3836DCAF">
            <wp:extent cx="4211313" cy="3305175"/>
            <wp:effectExtent l="0" t="0" r="0" b="0"/>
            <wp:docPr id="33008112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671" cy="331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63EB">
        <w:br w:type="page"/>
      </w:r>
    </w:p>
    <w:p w14:paraId="2C722FE9" w14:textId="683E08C7" w:rsidR="008E63EB" w:rsidRDefault="00D66321" w:rsidP="00D66321">
      <w:pPr>
        <w:pStyle w:val="Ttulo1"/>
        <w:numPr>
          <w:ilvl w:val="0"/>
          <w:numId w:val="18"/>
        </w:numPr>
        <w:ind w:left="540" w:hanging="540"/>
      </w:pPr>
      <w:bookmarkStart w:id="8" w:name="_Toc153221102"/>
      <w:r>
        <w:lastRenderedPageBreak/>
        <w:t xml:space="preserve">Comparar </w:t>
      </w:r>
      <w:r w:rsidR="00B905F4">
        <w:t>medias</w:t>
      </w:r>
      <w:r>
        <w:t xml:space="preserve"> poblacionales</w:t>
      </w:r>
      <w:bookmarkEnd w:id="8"/>
    </w:p>
    <w:p w14:paraId="284F0C43" w14:textId="4CA43B4C" w:rsidR="00B905F4" w:rsidRDefault="00B905F4">
      <w:pPr>
        <w:spacing w:after="160" w:line="259" w:lineRule="auto"/>
      </w:pPr>
      <w:r>
        <w:br w:type="page"/>
      </w:r>
    </w:p>
    <w:p w14:paraId="5FE4C50B" w14:textId="0F867EF0" w:rsidR="00B905F4" w:rsidRDefault="00B905F4" w:rsidP="00B905F4">
      <w:pPr>
        <w:pStyle w:val="Ttulo1"/>
        <w:numPr>
          <w:ilvl w:val="0"/>
          <w:numId w:val="18"/>
        </w:numPr>
        <w:ind w:left="540" w:hanging="540"/>
      </w:pPr>
      <w:bookmarkStart w:id="9" w:name="_Toc153221103"/>
      <w:r>
        <w:lastRenderedPageBreak/>
        <w:t>Comparar varianzas poblacionales</w:t>
      </w:r>
      <w:bookmarkEnd w:id="9"/>
    </w:p>
    <w:p w14:paraId="5383B8A9" w14:textId="77777777" w:rsidR="008E63EB" w:rsidRDefault="008E63EB" w:rsidP="00D66321">
      <w:pPr>
        <w:spacing w:after="160" w:line="259" w:lineRule="auto"/>
        <w:rPr>
          <w:u w:val="single"/>
        </w:rPr>
      </w:pPr>
    </w:p>
    <w:p w14:paraId="3532DE76" w14:textId="3228602A" w:rsidR="00B905F4" w:rsidRPr="00B905F4" w:rsidRDefault="00B905F4" w:rsidP="00D66321">
      <w:pPr>
        <w:spacing w:after="160" w:line="259" w:lineRule="auto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79A52B50" wp14:editId="2B6A9023">
            <wp:extent cx="5391150" cy="5924550"/>
            <wp:effectExtent l="0" t="0" r="0" b="0"/>
            <wp:docPr id="132518240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05F4" w:rsidRPr="00B905F4" w:rsidSect="0052483D">
      <w:headerReference w:type="firs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0A127" w14:textId="77777777" w:rsidR="00FA586F" w:rsidRDefault="00FA586F" w:rsidP="0052483D">
      <w:r>
        <w:separator/>
      </w:r>
    </w:p>
  </w:endnote>
  <w:endnote w:type="continuationSeparator" w:id="0">
    <w:p w14:paraId="0E3B6F7A" w14:textId="77777777" w:rsidR="00FA586F" w:rsidRDefault="00FA586F" w:rsidP="005248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Regular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Roboto Medium">
    <w:altName w:val="Arial"/>
    <w:charset w:val="00"/>
    <w:family w:val="auto"/>
    <w:pitch w:val="variable"/>
    <w:sig w:usb0="E0000AFF" w:usb1="5000217F" w:usb2="00000021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Thin">
    <w:altName w:val="Arial"/>
    <w:charset w:val="00"/>
    <w:family w:val="auto"/>
    <w:pitch w:val="variable"/>
    <w:sig w:usb0="E0000AFF" w:usb1="5000217F" w:usb2="00000021" w:usb3="00000000" w:csb0="0000019F" w:csb1="00000000"/>
  </w:font>
  <w:font w:name="Roboto-Regular">
    <w:altName w:val="Robot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emboStd-Semibold">
    <w:altName w:val="Bembo Std Semibol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BemboStd">
    <w:altName w:val="Bembo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Light">
    <w:charset w:val="00"/>
    <w:family w:val="auto"/>
    <w:pitch w:val="variable"/>
    <w:sig w:usb0="E0000AFF" w:usb1="5000217F" w:usb2="00000021" w:usb3="00000000" w:csb0="0000019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Roboto Bold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4CA13" w14:textId="74619863" w:rsidR="002D42D4" w:rsidRPr="006063A7" w:rsidRDefault="006460EF" w:rsidP="006063A7">
    <w:pPr>
      <w:pStyle w:val="PIEP"/>
      <w:pBdr>
        <w:top w:val="single" w:sz="4" w:space="1" w:color="A6A6A6" w:themeColor="background1" w:themeShade="A6"/>
      </w:pBdr>
      <w:tabs>
        <w:tab w:val="left" w:pos="4820"/>
        <w:tab w:val="right" w:pos="9064"/>
      </w:tabs>
      <w:rPr>
        <w:rFonts w:ascii="Roboto" w:hAnsi="Roboto"/>
        <w:color w:val="000000" w:themeColor="text1"/>
      </w:rPr>
    </w:pPr>
    <w:r>
      <w:rPr>
        <w:rFonts w:ascii="Roboto" w:hAnsi="Roboto"/>
        <w:color w:val="000000" w:themeColor="text1"/>
      </w:rPr>
      <w:t>Ingeniería del Software</w:t>
    </w:r>
    <w:r w:rsidR="00A73904">
      <w:rPr>
        <w:rFonts w:ascii="Roboto" w:hAnsi="Roboto"/>
        <w:color w:val="000000" w:themeColor="text1"/>
      </w:rPr>
      <w:t>/</w:t>
    </w:r>
    <w:r>
      <w:rPr>
        <w:rFonts w:ascii="Roboto" w:hAnsi="Roboto"/>
        <w:color w:val="000000" w:themeColor="text1"/>
      </w:rPr>
      <w:t>Proyecto final</w:t>
    </w:r>
    <w:r w:rsidR="00A73904" w:rsidRPr="00F86035">
      <w:rPr>
        <w:rFonts w:ascii="Roboto" w:hAnsi="Roboto"/>
        <w:color w:val="000000" w:themeColor="text1"/>
      </w:rPr>
      <w:tab/>
      <w:t>[</w:t>
    </w:r>
    <w:r w:rsidR="00A73904" w:rsidRPr="00F86035">
      <w:rPr>
        <w:rFonts w:ascii="Roboto" w:hAnsi="Roboto"/>
        <w:color w:val="000000" w:themeColor="text1"/>
      </w:rPr>
      <w:fldChar w:fldCharType="begin"/>
    </w:r>
    <w:r w:rsidR="00A73904" w:rsidRPr="00F86035">
      <w:rPr>
        <w:rFonts w:ascii="Roboto" w:hAnsi="Roboto"/>
        <w:color w:val="000000" w:themeColor="text1"/>
      </w:rPr>
      <w:instrText>PAGE   \* MERGEFORMAT</w:instrText>
    </w:r>
    <w:r w:rsidR="00A73904" w:rsidRPr="00F86035">
      <w:rPr>
        <w:rFonts w:ascii="Roboto" w:hAnsi="Roboto"/>
        <w:color w:val="000000" w:themeColor="text1"/>
      </w:rPr>
      <w:fldChar w:fldCharType="separate"/>
    </w:r>
    <w:r w:rsidR="00A73904">
      <w:rPr>
        <w:rFonts w:ascii="Roboto" w:hAnsi="Roboto"/>
        <w:color w:val="000000" w:themeColor="text1"/>
      </w:rPr>
      <w:t>3</w:t>
    </w:r>
    <w:r w:rsidR="00A73904" w:rsidRPr="00F86035">
      <w:rPr>
        <w:rFonts w:ascii="Roboto" w:hAnsi="Roboto"/>
        <w:color w:val="000000" w:themeColor="text1"/>
      </w:rPr>
      <w:fldChar w:fldCharType="end"/>
    </w:r>
    <w:r w:rsidR="00A73904" w:rsidRPr="00F86035">
      <w:rPr>
        <w:rFonts w:ascii="Roboto" w:hAnsi="Roboto"/>
        <w:color w:val="000000" w:themeColor="text1"/>
      </w:rPr>
      <w:t>]</w:t>
    </w:r>
    <w:r w:rsidR="00A73904" w:rsidRPr="00F86035">
      <w:rPr>
        <w:rFonts w:ascii="Roboto" w:hAnsi="Roboto"/>
        <w:color w:val="000000" w:themeColor="text1"/>
      </w:rPr>
      <w:tab/>
    </w:r>
    <w:r w:rsidR="000733DC">
      <w:rPr>
        <w:rFonts w:ascii="Roboto" w:hAnsi="Roboto"/>
        <w:color w:val="000000" w:themeColor="text1"/>
      </w:rPr>
      <w:t>Curso 202</w:t>
    </w:r>
    <w:r w:rsidR="0090666D">
      <w:rPr>
        <w:rFonts w:ascii="Roboto" w:hAnsi="Roboto"/>
        <w:color w:val="000000" w:themeColor="text1"/>
      </w:rPr>
      <w:t>2</w:t>
    </w:r>
    <w:r w:rsidR="000733DC">
      <w:rPr>
        <w:rFonts w:ascii="Roboto" w:hAnsi="Roboto"/>
        <w:color w:val="000000" w:themeColor="text1"/>
      </w:rPr>
      <w:t>/202</w:t>
    </w:r>
    <w:r w:rsidR="0090666D">
      <w:rPr>
        <w:rFonts w:ascii="Roboto" w:hAnsi="Roboto"/>
        <w:color w:val="000000" w:themeColor="text1"/>
      </w:rPr>
      <w:t>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16D1B" w14:textId="30681C25" w:rsidR="00917097" w:rsidRPr="006063A7" w:rsidRDefault="006460EF" w:rsidP="006063A7">
    <w:pPr>
      <w:pStyle w:val="PIEP"/>
      <w:pBdr>
        <w:top w:val="single" w:sz="4" w:space="1" w:color="A6A6A6" w:themeColor="background1" w:themeShade="A6"/>
      </w:pBdr>
      <w:tabs>
        <w:tab w:val="left" w:pos="4820"/>
        <w:tab w:val="right" w:pos="9064"/>
      </w:tabs>
      <w:rPr>
        <w:rFonts w:ascii="Roboto" w:hAnsi="Roboto"/>
        <w:color w:val="000000" w:themeColor="text1"/>
      </w:rPr>
    </w:pPr>
    <w:r>
      <w:rPr>
        <w:rFonts w:ascii="Roboto" w:hAnsi="Roboto"/>
        <w:color w:val="000000" w:themeColor="text1"/>
      </w:rPr>
      <w:t>Ingeniería del Software</w:t>
    </w:r>
    <w:r w:rsidR="002D42D4">
      <w:rPr>
        <w:rFonts w:ascii="Roboto" w:hAnsi="Roboto"/>
        <w:color w:val="000000" w:themeColor="text1"/>
      </w:rPr>
      <w:t>/</w:t>
    </w:r>
    <w:r>
      <w:rPr>
        <w:rFonts w:ascii="Roboto" w:hAnsi="Roboto"/>
        <w:color w:val="000000" w:themeColor="text1"/>
      </w:rPr>
      <w:t>Proyecto final</w:t>
    </w:r>
    <w:r w:rsidR="002D42D4" w:rsidRPr="00F86035">
      <w:rPr>
        <w:rFonts w:ascii="Roboto" w:hAnsi="Roboto"/>
        <w:color w:val="000000" w:themeColor="text1"/>
      </w:rPr>
      <w:t xml:space="preserve"> </w:t>
    </w:r>
    <w:r w:rsidR="002D42D4" w:rsidRPr="00F86035">
      <w:rPr>
        <w:rFonts w:ascii="Roboto" w:hAnsi="Roboto"/>
        <w:color w:val="000000" w:themeColor="text1"/>
      </w:rPr>
      <w:tab/>
      <w:t>[</w:t>
    </w:r>
    <w:r w:rsidR="002D42D4" w:rsidRPr="00F86035">
      <w:rPr>
        <w:rFonts w:ascii="Roboto" w:hAnsi="Roboto"/>
        <w:color w:val="000000" w:themeColor="text1"/>
      </w:rPr>
      <w:fldChar w:fldCharType="begin"/>
    </w:r>
    <w:r w:rsidR="002D42D4" w:rsidRPr="00F86035">
      <w:rPr>
        <w:rFonts w:ascii="Roboto" w:hAnsi="Roboto"/>
        <w:color w:val="000000" w:themeColor="text1"/>
      </w:rPr>
      <w:instrText>PAGE   \* MERGEFORMAT</w:instrText>
    </w:r>
    <w:r w:rsidR="002D42D4" w:rsidRPr="00F86035">
      <w:rPr>
        <w:rFonts w:ascii="Roboto" w:hAnsi="Roboto"/>
        <w:color w:val="000000" w:themeColor="text1"/>
      </w:rPr>
      <w:fldChar w:fldCharType="separate"/>
    </w:r>
    <w:r w:rsidR="002D42D4">
      <w:rPr>
        <w:rFonts w:ascii="Roboto" w:hAnsi="Roboto"/>
        <w:noProof/>
        <w:color w:val="000000" w:themeColor="text1"/>
      </w:rPr>
      <w:t>3</w:t>
    </w:r>
    <w:r w:rsidR="002D42D4" w:rsidRPr="00F86035">
      <w:rPr>
        <w:rFonts w:ascii="Roboto" w:hAnsi="Roboto"/>
        <w:color w:val="000000" w:themeColor="text1"/>
      </w:rPr>
      <w:fldChar w:fldCharType="end"/>
    </w:r>
    <w:r w:rsidR="002D42D4" w:rsidRPr="00F86035">
      <w:rPr>
        <w:rFonts w:ascii="Roboto" w:hAnsi="Roboto"/>
        <w:color w:val="000000" w:themeColor="text1"/>
      </w:rPr>
      <w:t>]</w:t>
    </w:r>
    <w:r w:rsidR="002D42D4" w:rsidRPr="00F86035">
      <w:rPr>
        <w:rFonts w:ascii="Roboto" w:hAnsi="Roboto"/>
        <w:color w:val="000000" w:themeColor="text1"/>
      </w:rPr>
      <w:tab/>
    </w:r>
    <w:r w:rsidR="000733DC">
      <w:rPr>
        <w:rFonts w:ascii="Roboto" w:hAnsi="Roboto"/>
        <w:color w:val="000000" w:themeColor="text1"/>
      </w:rPr>
      <w:t>Curso 202</w:t>
    </w:r>
    <w:r w:rsidR="00F46544">
      <w:rPr>
        <w:rFonts w:ascii="Roboto" w:hAnsi="Roboto"/>
        <w:color w:val="000000" w:themeColor="text1"/>
      </w:rPr>
      <w:t>2</w:t>
    </w:r>
    <w:r w:rsidR="000733DC">
      <w:rPr>
        <w:rFonts w:ascii="Roboto" w:hAnsi="Roboto"/>
        <w:color w:val="000000" w:themeColor="text1"/>
      </w:rPr>
      <w:t>/202</w:t>
    </w:r>
    <w:r w:rsidR="00F46544">
      <w:rPr>
        <w:rFonts w:ascii="Roboto" w:hAnsi="Roboto"/>
        <w:color w:val="000000" w:themeColor="text1"/>
      </w:rPr>
      <w:t>3</w:t>
    </w:r>
  </w:p>
  <w:p w14:paraId="2A31117F" w14:textId="77777777" w:rsidR="002D42D4" w:rsidRDefault="002D42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D95BD" w14:textId="77777777" w:rsidR="00FA586F" w:rsidRDefault="00FA586F" w:rsidP="0052483D">
      <w:r>
        <w:separator/>
      </w:r>
    </w:p>
  </w:footnote>
  <w:footnote w:type="continuationSeparator" w:id="0">
    <w:p w14:paraId="01F7CDAA" w14:textId="77777777" w:rsidR="00FA586F" w:rsidRDefault="00FA586F" w:rsidP="005248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FBDBB" w14:textId="01615299" w:rsidR="002D42D4" w:rsidRDefault="002D42D4">
    <w:pPr>
      <w:pStyle w:val="Encabezado"/>
    </w:pPr>
    <w:r>
      <w:rPr>
        <w:noProof/>
      </w:rPr>
      <w:drawing>
        <wp:inline distT="0" distB="0" distL="0" distR="0" wp14:anchorId="04CD41AB" wp14:editId="36AC69A7">
          <wp:extent cx="1244600" cy="381000"/>
          <wp:effectExtent l="0" t="0" r="0" b="0"/>
          <wp:docPr id="26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46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DAA788C" w14:textId="77777777" w:rsidR="00786237" w:rsidRDefault="00786237">
    <w:pPr>
      <w:pStyle w:val="Encabezado"/>
    </w:pPr>
  </w:p>
  <w:p w14:paraId="3D5895E5" w14:textId="77777777" w:rsidR="002D42D4" w:rsidRDefault="002D42D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27B0A" w14:textId="77777777" w:rsidR="002D42D4" w:rsidRPr="00F37F8C" w:rsidRDefault="002D42D4" w:rsidP="006063A7">
    <w:pPr>
      <w:pStyle w:val="Encabezado"/>
      <w:tabs>
        <w:tab w:val="clear" w:pos="4252"/>
        <w:tab w:val="clear" w:pos="8504"/>
        <w:tab w:val="left" w:pos="2747"/>
        <w:tab w:val="left" w:pos="3040"/>
      </w:tabs>
      <w:rPr>
        <w:szCs w:val="20"/>
      </w:rPr>
    </w:pPr>
    <w:r>
      <w:rPr>
        <w:noProof/>
        <w:szCs w:val="20"/>
      </w:rPr>
      <w:drawing>
        <wp:inline distT="0" distB="0" distL="0" distR="0" wp14:anchorId="781651C4" wp14:editId="0B4BB914">
          <wp:extent cx="2627630" cy="630095"/>
          <wp:effectExtent l="0" t="0" r="0" b="5080"/>
          <wp:docPr id="1171124324" name="Imagen 11711243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27630" cy="630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47363AF" w14:textId="77777777" w:rsidR="002D42D4" w:rsidRPr="0097508A" w:rsidRDefault="002D42D4" w:rsidP="006063A7">
    <w:pPr>
      <w:pStyle w:val="Cargo"/>
    </w:pPr>
  </w:p>
  <w:p w14:paraId="19C40B17" w14:textId="77777777" w:rsidR="002D42D4" w:rsidRDefault="002D42D4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3CB4C" w14:textId="3384E526" w:rsidR="002D42D4" w:rsidRDefault="002D42D4">
    <w:pPr>
      <w:pStyle w:val="Encabezado"/>
    </w:pPr>
    <w:r>
      <w:rPr>
        <w:noProof/>
      </w:rPr>
      <w:drawing>
        <wp:inline distT="0" distB="0" distL="0" distR="0" wp14:anchorId="3B6F0F35" wp14:editId="0C57A57F">
          <wp:extent cx="1244600" cy="381000"/>
          <wp:effectExtent l="0" t="0" r="0" b="0"/>
          <wp:docPr id="636582764" name="Imagen 6365827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46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</w:p>
  <w:p w14:paraId="2D3AEDFD" w14:textId="77777777" w:rsidR="002D42D4" w:rsidRDefault="002D42D4">
    <w:pPr>
      <w:pStyle w:val="Encabezado"/>
    </w:pPr>
  </w:p>
  <w:p w14:paraId="48C8D269" w14:textId="77777777" w:rsidR="002D42D4" w:rsidRDefault="002D42D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03F39"/>
    <w:multiLevelType w:val="hybridMultilevel"/>
    <w:tmpl w:val="7AAA281C"/>
    <w:lvl w:ilvl="0" w:tplc="62B4F432">
      <w:start w:val="1"/>
      <w:numFmt w:val="lowerLetter"/>
      <w:lvlText w:val="%1)"/>
      <w:lvlJc w:val="left"/>
      <w:pPr>
        <w:ind w:left="1060" w:hanging="360"/>
      </w:pPr>
      <w:rPr>
        <w:b/>
        <w:bCs/>
        <w:color w:val="C00000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11BE5"/>
    <w:multiLevelType w:val="hybridMultilevel"/>
    <w:tmpl w:val="B7D049F2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051232CF"/>
    <w:multiLevelType w:val="hybridMultilevel"/>
    <w:tmpl w:val="E97005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95431D"/>
    <w:multiLevelType w:val="hybridMultilevel"/>
    <w:tmpl w:val="5F8CE3BA"/>
    <w:lvl w:ilvl="0" w:tplc="FFBC684A">
      <w:start w:val="1"/>
      <w:numFmt w:val="decimal"/>
      <w:pStyle w:val="Ttulo2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BB58B9"/>
    <w:multiLevelType w:val="multilevel"/>
    <w:tmpl w:val="0F94F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0E4833"/>
    <w:multiLevelType w:val="multilevel"/>
    <w:tmpl w:val="24CAE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C350FD0"/>
    <w:multiLevelType w:val="multilevel"/>
    <w:tmpl w:val="8784479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0C4575F8"/>
    <w:multiLevelType w:val="multilevel"/>
    <w:tmpl w:val="D2FE0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F5D2021"/>
    <w:multiLevelType w:val="hybridMultilevel"/>
    <w:tmpl w:val="438CC584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F7C4D07"/>
    <w:multiLevelType w:val="multilevel"/>
    <w:tmpl w:val="A3F2FF7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11A172AF"/>
    <w:multiLevelType w:val="multilevel"/>
    <w:tmpl w:val="0450E3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179014F8"/>
    <w:multiLevelType w:val="hybridMultilevel"/>
    <w:tmpl w:val="438CC584"/>
    <w:lvl w:ilvl="0" w:tplc="0C0A0013">
      <w:start w:val="1"/>
      <w:numFmt w:val="upperRoman"/>
      <w:lvlText w:val="%1."/>
      <w:lvlJc w:val="righ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CCD2233"/>
    <w:multiLevelType w:val="multilevel"/>
    <w:tmpl w:val="7B0012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1D224B11"/>
    <w:multiLevelType w:val="multilevel"/>
    <w:tmpl w:val="1666A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42E3370"/>
    <w:multiLevelType w:val="hybridMultilevel"/>
    <w:tmpl w:val="08561C66"/>
    <w:lvl w:ilvl="0" w:tplc="6FAC9CB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4526D"/>
    <w:multiLevelType w:val="multilevel"/>
    <w:tmpl w:val="C66831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267355A9"/>
    <w:multiLevelType w:val="multilevel"/>
    <w:tmpl w:val="15BE94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2ADC7294"/>
    <w:multiLevelType w:val="hybridMultilevel"/>
    <w:tmpl w:val="438CC584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C0B4E91"/>
    <w:multiLevelType w:val="multilevel"/>
    <w:tmpl w:val="B4FA8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0B43483"/>
    <w:multiLevelType w:val="multilevel"/>
    <w:tmpl w:val="6A7A5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279010B"/>
    <w:multiLevelType w:val="hybridMultilevel"/>
    <w:tmpl w:val="45E23E38"/>
    <w:lvl w:ilvl="0" w:tplc="71FC67D0">
      <w:start w:val="1"/>
      <w:numFmt w:val="lowerLetter"/>
      <w:lvlText w:val="%1)"/>
      <w:lvlJc w:val="left"/>
      <w:pPr>
        <w:ind w:left="1060" w:hanging="360"/>
      </w:pPr>
      <w:rPr>
        <w:b/>
        <w:bCs/>
        <w:color w:val="C00000"/>
      </w:rPr>
    </w:lvl>
    <w:lvl w:ilvl="1" w:tplc="0C0A0001">
      <w:start w:val="1"/>
      <w:numFmt w:val="bullet"/>
      <w:lvlText w:val=""/>
      <w:lvlJc w:val="left"/>
      <w:pPr>
        <w:ind w:left="1780" w:hanging="360"/>
      </w:pPr>
      <w:rPr>
        <w:rFonts w:ascii="Symbol" w:hAnsi="Symbol" w:cs="Symbol" w:hint="default"/>
      </w:rPr>
    </w:lvl>
    <w:lvl w:ilvl="2" w:tplc="0C0A001B" w:tentative="1">
      <w:start w:val="1"/>
      <w:numFmt w:val="lowerRoman"/>
      <w:lvlText w:val="%3."/>
      <w:lvlJc w:val="right"/>
      <w:pPr>
        <w:ind w:left="2500" w:hanging="180"/>
      </w:pPr>
    </w:lvl>
    <w:lvl w:ilvl="3" w:tplc="0C0A000F" w:tentative="1">
      <w:start w:val="1"/>
      <w:numFmt w:val="decimal"/>
      <w:lvlText w:val="%4."/>
      <w:lvlJc w:val="left"/>
      <w:pPr>
        <w:ind w:left="3220" w:hanging="360"/>
      </w:pPr>
    </w:lvl>
    <w:lvl w:ilvl="4" w:tplc="0C0A0019" w:tentative="1">
      <w:start w:val="1"/>
      <w:numFmt w:val="lowerLetter"/>
      <w:lvlText w:val="%5."/>
      <w:lvlJc w:val="left"/>
      <w:pPr>
        <w:ind w:left="3940" w:hanging="360"/>
      </w:pPr>
    </w:lvl>
    <w:lvl w:ilvl="5" w:tplc="0C0A001B" w:tentative="1">
      <w:start w:val="1"/>
      <w:numFmt w:val="lowerRoman"/>
      <w:lvlText w:val="%6."/>
      <w:lvlJc w:val="right"/>
      <w:pPr>
        <w:ind w:left="4660" w:hanging="180"/>
      </w:pPr>
    </w:lvl>
    <w:lvl w:ilvl="6" w:tplc="0C0A000F" w:tentative="1">
      <w:start w:val="1"/>
      <w:numFmt w:val="decimal"/>
      <w:lvlText w:val="%7."/>
      <w:lvlJc w:val="left"/>
      <w:pPr>
        <w:ind w:left="5380" w:hanging="360"/>
      </w:pPr>
    </w:lvl>
    <w:lvl w:ilvl="7" w:tplc="0C0A0019" w:tentative="1">
      <w:start w:val="1"/>
      <w:numFmt w:val="lowerLetter"/>
      <w:lvlText w:val="%8."/>
      <w:lvlJc w:val="left"/>
      <w:pPr>
        <w:ind w:left="6100" w:hanging="360"/>
      </w:pPr>
    </w:lvl>
    <w:lvl w:ilvl="8" w:tplc="0C0A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1" w15:restartNumberingAfterBreak="0">
    <w:nsid w:val="32970BBB"/>
    <w:multiLevelType w:val="multilevel"/>
    <w:tmpl w:val="5DAA9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420660E"/>
    <w:multiLevelType w:val="multilevel"/>
    <w:tmpl w:val="FB023D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357C1720"/>
    <w:multiLevelType w:val="hybridMultilevel"/>
    <w:tmpl w:val="A656C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B9357A"/>
    <w:multiLevelType w:val="hybridMultilevel"/>
    <w:tmpl w:val="ABA8D8B0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5" w15:restartNumberingAfterBreak="0">
    <w:nsid w:val="36E70456"/>
    <w:multiLevelType w:val="multilevel"/>
    <w:tmpl w:val="17627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84D2EFC"/>
    <w:multiLevelType w:val="hybridMultilevel"/>
    <w:tmpl w:val="8BD299DE"/>
    <w:lvl w:ilvl="0" w:tplc="71FC67D0">
      <w:start w:val="1"/>
      <w:numFmt w:val="lowerLetter"/>
      <w:lvlText w:val="%1)"/>
      <w:lvlJc w:val="left"/>
      <w:pPr>
        <w:ind w:left="720" w:hanging="360"/>
      </w:pPr>
      <w:rPr>
        <w:b/>
        <w:bCs/>
        <w:color w:val="C000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857782"/>
    <w:multiLevelType w:val="multilevel"/>
    <w:tmpl w:val="F6827B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38926E56"/>
    <w:multiLevelType w:val="multilevel"/>
    <w:tmpl w:val="44189D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9" w15:restartNumberingAfterBreak="0">
    <w:nsid w:val="3A4A5D56"/>
    <w:multiLevelType w:val="multilevel"/>
    <w:tmpl w:val="F9FA9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0F659DA"/>
    <w:multiLevelType w:val="multilevel"/>
    <w:tmpl w:val="A6F47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26A27BB"/>
    <w:multiLevelType w:val="multilevel"/>
    <w:tmpl w:val="B204C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31B1C9C"/>
    <w:multiLevelType w:val="multilevel"/>
    <w:tmpl w:val="64FED1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432D5D34"/>
    <w:multiLevelType w:val="multilevel"/>
    <w:tmpl w:val="9932B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6562363"/>
    <w:multiLevelType w:val="multilevel"/>
    <w:tmpl w:val="B0C05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65D13A6"/>
    <w:multiLevelType w:val="multilevel"/>
    <w:tmpl w:val="CF3491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4" w:hanging="465"/>
      </w:pPr>
      <w:rPr>
        <w:rFonts w:eastAsiaTheme="minorEastAsia"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eastAsiaTheme="minorEastAsia"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eastAsiaTheme="minorEastAsia" w:hint="default"/>
      </w:rPr>
    </w:lvl>
    <w:lvl w:ilvl="4">
      <w:start w:val="1"/>
      <w:numFmt w:val="decimal"/>
      <w:isLgl/>
      <w:lvlText w:val="%1.%2.%3.%4.%5"/>
      <w:lvlJc w:val="left"/>
      <w:pPr>
        <w:ind w:left="2476" w:hanging="720"/>
      </w:pPr>
      <w:rPr>
        <w:rFonts w:eastAsiaTheme="minorEastAsia"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eastAsiaTheme="minorEastAsia" w:hint="default"/>
      </w:rPr>
    </w:lvl>
    <w:lvl w:ilvl="6">
      <w:start w:val="1"/>
      <w:numFmt w:val="decimal"/>
      <w:isLgl/>
      <w:lvlText w:val="%1.%2.%3.%4.%5.%6.%7"/>
      <w:lvlJc w:val="left"/>
      <w:pPr>
        <w:ind w:left="3534" w:hanging="1080"/>
      </w:pPr>
      <w:rPr>
        <w:rFonts w:eastAsiaTheme="minorEastAsia"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eastAsiaTheme="min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eastAsiaTheme="minorEastAsia" w:hint="default"/>
      </w:rPr>
    </w:lvl>
  </w:abstractNum>
  <w:abstractNum w:abstractNumId="36" w15:restartNumberingAfterBreak="0">
    <w:nsid w:val="46DB760E"/>
    <w:multiLevelType w:val="multilevel"/>
    <w:tmpl w:val="85FEC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6DC352D"/>
    <w:multiLevelType w:val="multilevel"/>
    <w:tmpl w:val="57082B9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4E2952C9"/>
    <w:multiLevelType w:val="hybridMultilevel"/>
    <w:tmpl w:val="56ECF564"/>
    <w:lvl w:ilvl="0" w:tplc="0C0A0001">
      <w:start w:val="1"/>
      <w:numFmt w:val="bullet"/>
      <w:lvlText w:val=""/>
      <w:lvlJc w:val="left"/>
      <w:pPr>
        <w:ind w:left="211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3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5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7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99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1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3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5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76" w:hanging="360"/>
      </w:pPr>
      <w:rPr>
        <w:rFonts w:ascii="Wingdings" w:hAnsi="Wingdings" w:hint="default"/>
      </w:rPr>
    </w:lvl>
  </w:abstractNum>
  <w:abstractNum w:abstractNumId="39" w15:restartNumberingAfterBreak="0">
    <w:nsid w:val="507C6FC1"/>
    <w:multiLevelType w:val="multilevel"/>
    <w:tmpl w:val="414C5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2FB3F63"/>
    <w:multiLevelType w:val="hybridMultilevel"/>
    <w:tmpl w:val="CE9CBC6C"/>
    <w:lvl w:ilvl="0" w:tplc="B2783A80">
      <w:start w:val="6"/>
      <w:numFmt w:val="lowerLetter"/>
      <w:lvlText w:val="%1)"/>
      <w:lvlJc w:val="left"/>
      <w:pPr>
        <w:ind w:left="1060" w:hanging="360"/>
      </w:pPr>
      <w:rPr>
        <w:rFonts w:hint="default"/>
        <w:b/>
        <w:bCs/>
        <w:color w:val="C000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4712972"/>
    <w:multiLevelType w:val="multilevel"/>
    <w:tmpl w:val="67DAA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7117ADF"/>
    <w:multiLevelType w:val="multilevel"/>
    <w:tmpl w:val="2D66FA9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3" w15:restartNumberingAfterBreak="0">
    <w:nsid w:val="57A75FE9"/>
    <w:multiLevelType w:val="multilevel"/>
    <w:tmpl w:val="941C6A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4" w15:restartNumberingAfterBreak="0">
    <w:nsid w:val="58557E86"/>
    <w:multiLevelType w:val="hybridMultilevel"/>
    <w:tmpl w:val="684A3BEE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5" w15:restartNumberingAfterBreak="0">
    <w:nsid w:val="5A9F565D"/>
    <w:multiLevelType w:val="multilevel"/>
    <w:tmpl w:val="A3F2FF7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46" w15:restartNumberingAfterBreak="0">
    <w:nsid w:val="5D76325D"/>
    <w:multiLevelType w:val="multilevel"/>
    <w:tmpl w:val="AF0E1EC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7" w15:restartNumberingAfterBreak="0">
    <w:nsid w:val="5EC20857"/>
    <w:multiLevelType w:val="hybridMultilevel"/>
    <w:tmpl w:val="520299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4136E50"/>
    <w:multiLevelType w:val="multilevel"/>
    <w:tmpl w:val="9F66731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9" w15:restartNumberingAfterBreak="0">
    <w:nsid w:val="64D62210"/>
    <w:multiLevelType w:val="multilevel"/>
    <w:tmpl w:val="E24E64C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0" w15:restartNumberingAfterBreak="0">
    <w:nsid w:val="65A94B44"/>
    <w:multiLevelType w:val="hybridMultilevel"/>
    <w:tmpl w:val="72FCD08C"/>
    <w:lvl w:ilvl="0" w:tplc="0C0A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51" w15:restartNumberingAfterBreak="0">
    <w:nsid w:val="6B6959E9"/>
    <w:multiLevelType w:val="multilevel"/>
    <w:tmpl w:val="FB14D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DF75978"/>
    <w:multiLevelType w:val="multilevel"/>
    <w:tmpl w:val="502C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EF746A3"/>
    <w:multiLevelType w:val="hybridMultilevel"/>
    <w:tmpl w:val="60D8D62A"/>
    <w:lvl w:ilvl="0" w:tplc="62B4F432">
      <w:start w:val="1"/>
      <w:numFmt w:val="lowerLetter"/>
      <w:lvlText w:val="%1)"/>
      <w:lvlJc w:val="left"/>
      <w:pPr>
        <w:ind w:left="1060" w:hanging="360"/>
      </w:pPr>
      <w:rPr>
        <w:b/>
        <w:bCs/>
        <w:color w:val="C00000"/>
      </w:rPr>
    </w:lvl>
    <w:lvl w:ilvl="1" w:tplc="0C0A0001">
      <w:start w:val="1"/>
      <w:numFmt w:val="bullet"/>
      <w:lvlText w:val=""/>
      <w:lvlJc w:val="left"/>
      <w:pPr>
        <w:ind w:left="1780" w:hanging="360"/>
      </w:pPr>
      <w:rPr>
        <w:rFonts w:ascii="Symbol" w:hAnsi="Symbol" w:cs="Symbol" w:hint="default"/>
      </w:rPr>
    </w:lvl>
    <w:lvl w:ilvl="2" w:tplc="0C0A001B" w:tentative="1">
      <w:start w:val="1"/>
      <w:numFmt w:val="lowerRoman"/>
      <w:lvlText w:val="%3."/>
      <w:lvlJc w:val="right"/>
      <w:pPr>
        <w:ind w:left="2500" w:hanging="180"/>
      </w:pPr>
    </w:lvl>
    <w:lvl w:ilvl="3" w:tplc="0C0A000F" w:tentative="1">
      <w:start w:val="1"/>
      <w:numFmt w:val="decimal"/>
      <w:lvlText w:val="%4."/>
      <w:lvlJc w:val="left"/>
      <w:pPr>
        <w:ind w:left="3220" w:hanging="360"/>
      </w:pPr>
    </w:lvl>
    <w:lvl w:ilvl="4" w:tplc="0C0A0019" w:tentative="1">
      <w:start w:val="1"/>
      <w:numFmt w:val="lowerLetter"/>
      <w:lvlText w:val="%5."/>
      <w:lvlJc w:val="left"/>
      <w:pPr>
        <w:ind w:left="3940" w:hanging="360"/>
      </w:pPr>
    </w:lvl>
    <w:lvl w:ilvl="5" w:tplc="0C0A001B" w:tentative="1">
      <w:start w:val="1"/>
      <w:numFmt w:val="lowerRoman"/>
      <w:lvlText w:val="%6."/>
      <w:lvlJc w:val="right"/>
      <w:pPr>
        <w:ind w:left="4660" w:hanging="180"/>
      </w:pPr>
    </w:lvl>
    <w:lvl w:ilvl="6" w:tplc="0C0A000F" w:tentative="1">
      <w:start w:val="1"/>
      <w:numFmt w:val="decimal"/>
      <w:lvlText w:val="%7."/>
      <w:lvlJc w:val="left"/>
      <w:pPr>
        <w:ind w:left="5380" w:hanging="360"/>
      </w:pPr>
    </w:lvl>
    <w:lvl w:ilvl="7" w:tplc="0C0A0019" w:tentative="1">
      <w:start w:val="1"/>
      <w:numFmt w:val="lowerLetter"/>
      <w:lvlText w:val="%8."/>
      <w:lvlJc w:val="left"/>
      <w:pPr>
        <w:ind w:left="6100" w:hanging="360"/>
      </w:pPr>
    </w:lvl>
    <w:lvl w:ilvl="8" w:tplc="0C0A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4" w15:restartNumberingAfterBreak="0">
    <w:nsid w:val="6F3B6B90"/>
    <w:multiLevelType w:val="multilevel"/>
    <w:tmpl w:val="84A4E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71715E32"/>
    <w:multiLevelType w:val="multilevel"/>
    <w:tmpl w:val="DF88FF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6" w15:restartNumberingAfterBreak="0">
    <w:nsid w:val="74664E41"/>
    <w:multiLevelType w:val="hybridMultilevel"/>
    <w:tmpl w:val="9654ACF0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4802E59"/>
    <w:multiLevelType w:val="multilevel"/>
    <w:tmpl w:val="7028189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8" w15:restartNumberingAfterBreak="0">
    <w:nsid w:val="779019EE"/>
    <w:multiLevelType w:val="hybridMultilevel"/>
    <w:tmpl w:val="5082E100"/>
    <w:lvl w:ilvl="0" w:tplc="66D0AEF0">
      <w:start w:val="1"/>
      <w:numFmt w:val="decimal"/>
      <w:lvlText w:val="%1."/>
      <w:lvlJc w:val="left"/>
      <w:pPr>
        <w:ind w:left="1060" w:hanging="360"/>
      </w:pPr>
      <w:rPr>
        <w:b/>
        <w:bCs/>
        <w:color w:val="C00000"/>
      </w:rPr>
    </w:lvl>
    <w:lvl w:ilvl="1" w:tplc="0C0A0019">
      <w:start w:val="1"/>
      <w:numFmt w:val="lowerLetter"/>
      <w:lvlText w:val="%2."/>
      <w:lvlJc w:val="left"/>
      <w:pPr>
        <w:ind w:left="1780" w:hanging="360"/>
      </w:pPr>
    </w:lvl>
    <w:lvl w:ilvl="2" w:tplc="0C0A001B" w:tentative="1">
      <w:start w:val="1"/>
      <w:numFmt w:val="lowerRoman"/>
      <w:lvlText w:val="%3."/>
      <w:lvlJc w:val="right"/>
      <w:pPr>
        <w:ind w:left="2500" w:hanging="180"/>
      </w:pPr>
    </w:lvl>
    <w:lvl w:ilvl="3" w:tplc="0C0A000F" w:tentative="1">
      <w:start w:val="1"/>
      <w:numFmt w:val="decimal"/>
      <w:lvlText w:val="%4."/>
      <w:lvlJc w:val="left"/>
      <w:pPr>
        <w:ind w:left="3220" w:hanging="360"/>
      </w:pPr>
    </w:lvl>
    <w:lvl w:ilvl="4" w:tplc="0C0A0019" w:tentative="1">
      <w:start w:val="1"/>
      <w:numFmt w:val="lowerLetter"/>
      <w:lvlText w:val="%5."/>
      <w:lvlJc w:val="left"/>
      <w:pPr>
        <w:ind w:left="3940" w:hanging="360"/>
      </w:pPr>
    </w:lvl>
    <w:lvl w:ilvl="5" w:tplc="0C0A001B" w:tentative="1">
      <w:start w:val="1"/>
      <w:numFmt w:val="lowerRoman"/>
      <w:lvlText w:val="%6."/>
      <w:lvlJc w:val="right"/>
      <w:pPr>
        <w:ind w:left="4660" w:hanging="180"/>
      </w:pPr>
    </w:lvl>
    <w:lvl w:ilvl="6" w:tplc="0C0A000F" w:tentative="1">
      <w:start w:val="1"/>
      <w:numFmt w:val="decimal"/>
      <w:lvlText w:val="%7."/>
      <w:lvlJc w:val="left"/>
      <w:pPr>
        <w:ind w:left="5380" w:hanging="360"/>
      </w:pPr>
    </w:lvl>
    <w:lvl w:ilvl="7" w:tplc="0C0A0019" w:tentative="1">
      <w:start w:val="1"/>
      <w:numFmt w:val="lowerLetter"/>
      <w:lvlText w:val="%8."/>
      <w:lvlJc w:val="left"/>
      <w:pPr>
        <w:ind w:left="6100" w:hanging="360"/>
      </w:pPr>
    </w:lvl>
    <w:lvl w:ilvl="8" w:tplc="0C0A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9" w15:restartNumberingAfterBreak="0">
    <w:nsid w:val="77B11F63"/>
    <w:multiLevelType w:val="hybridMultilevel"/>
    <w:tmpl w:val="AE22F606"/>
    <w:lvl w:ilvl="0" w:tplc="0C0A0001">
      <w:start w:val="1"/>
      <w:numFmt w:val="bullet"/>
      <w:lvlText w:val=""/>
      <w:lvlJc w:val="left"/>
      <w:pPr>
        <w:ind w:left="178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cs="Wingdings" w:hint="default"/>
      </w:rPr>
    </w:lvl>
  </w:abstractNum>
  <w:abstractNum w:abstractNumId="60" w15:restartNumberingAfterBreak="0">
    <w:nsid w:val="78C55D9E"/>
    <w:multiLevelType w:val="hybridMultilevel"/>
    <w:tmpl w:val="FB14C6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C9C3EED"/>
    <w:multiLevelType w:val="hybridMultilevel"/>
    <w:tmpl w:val="935A7FC4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2" w15:restartNumberingAfterBreak="0">
    <w:nsid w:val="7D4D36E9"/>
    <w:multiLevelType w:val="hybridMultilevel"/>
    <w:tmpl w:val="438CC584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29726849">
    <w:abstractNumId w:val="9"/>
  </w:num>
  <w:num w:numId="2" w16cid:durableId="1737389926">
    <w:abstractNumId w:val="14"/>
  </w:num>
  <w:num w:numId="3" w16cid:durableId="306277892">
    <w:abstractNumId w:val="50"/>
  </w:num>
  <w:num w:numId="4" w16cid:durableId="1671759950">
    <w:abstractNumId w:val="47"/>
  </w:num>
  <w:num w:numId="5" w16cid:durableId="276522293">
    <w:abstractNumId w:val="45"/>
  </w:num>
  <w:num w:numId="6" w16cid:durableId="991912652">
    <w:abstractNumId w:val="3"/>
  </w:num>
  <w:num w:numId="7" w16cid:durableId="27073099">
    <w:abstractNumId w:val="23"/>
  </w:num>
  <w:num w:numId="8" w16cid:durableId="418259219">
    <w:abstractNumId w:val="56"/>
  </w:num>
  <w:num w:numId="9" w16cid:durableId="1229075370">
    <w:abstractNumId w:val="58"/>
  </w:num>
  <w:num w:numId="10" w16cid:durableId="1032459819">
    <w:abstractNumId w:val="3"/>
    <w:lvlOverride w:ilvl="0">
      <w:startOverride w:val="1"/>
    </w:lvlOverride>
  </w:num>
  <w:num w:numId="11" w16cid:durableId="1615206626">
    <w:abstractNumId w:val="20"/>
  </w:num>
  <w:num w:numId="12" w16cid:durableId="126703118">
    <w:abstractNumId w:val="59"/>
  </w:num>
  <w:num w:numId="13" w16cid:durableId="2066442329">
    <w:abstractNumId w:val="53"/>
  </w:num>
  <w:num w:numId="14" w16cid:durableId="330372124">
    <w:abstractNumId w:val="0"/>
  </w:num>
  <w:num w:numId="15" w16cid:durableId="1820682759">
    <w:abstractNumId w:val="26"/>
  </w:num>
  <w:num w:numId="16" w16cid:durableId="2101099193">
    <w:abstractNumId w:val="40"/>
  </w:num>
  <w:num w:numId="17" w16cid:durableId="610820606">
    <w:abstractNumId w:val="44"/>
  </w:num>
  <w:num w:numId="18" w16cid:durableId="923877502">
    <w:abstractNumId w:val="35"/>
  </w:num>
  <w:num w:numId="19" w16cid:durableId="493034932">
    <w:abstractNumId w:val="34"/>
  </w:num>
  <w:num w:numId="20" w16cid:durableId="843132549">
    <w:abstractNumId w:val="5"/>
  </w:num>
  <w:num w:numId="21" w16cid:durableId="1451433720">
    <w:abstractNumId w:val="55"/>
  </w:num>
  <w:num w:numId="22" w16cid:durableId="1178235942">
    <w:abstractNumId w:val="7"/>
  </w:num>
  <w:num w:numId="23" w16cid:durableId="824855948">
    <w:abstractNumId w:val="12"/>
  </w:num>
  <w:num w:numId="24" w16cid:durableId="971986742">
    <w:abstractNumId w:val="39"/>
  </w:num>
  <w:num w:numId="25" w16cid:durableId="1902015578">
    <w:abstractNumId w:val="46"/>
  </w:num>
  <w:num w:numId="26" w16cid:durableId="1600988398">
    <w:abstractNumId w:val="29"/>
  </w:num>
  <w:num w:numId="27" w16cid:durableId="1762143433">
    <w:abstractNumId w:val="27"/>
  </w:num>
  <w:num w:numId="28" w16cid:durableId="1554996491">
    <w:abstractNumId w:val="32"/>
  </w:num>
  <w:num w:numId="29" w16cid:durableId="809245986">
    <w:abstractNumId w:val="52"/>
  </w:num>
  <w:num w:numId="30" w16cid:durableId="1171023927">
    <w:abstractNumId w:val="16"/>
  </w:num>
  <w:num w:numId="31" w16cid:durableId="1408111398">
    <w:abstractNumId w:val="6"/>
  </w:num>
  <w:num w:numId="32" w16cid:durableId="1211384521">
    <w:abstractNumId w:val="41"/>
  </w:num>
  <w:num w:numId="33" w16cid:durableId="1292327214">
    <w:abstractNumId w:val="15"/>
  </w:num>
  <w:num w:numId="34" w16cid:durableId="277176154">
    <w:abstractNumId w:val="10"/>
  </w:num>
  <w:num w:numId="35" w16cid:durableId="1537695598">
    <w:abstractNumId w:val="18"/>
  </w:num>
  <w:num w:numId="36" w16cid:durableId="917792509">
    <w:abstractNumId w:val="49"/>
  </w:num>
  <w:num w:numId="37" w16cid:durableId="921764584">
    <w:abstractNumId w:val="48"/>
  </w:num>
  <w:num w:numId="38" w16cid:durableId="651329219">
    <w:abstractNumId w:val="36"/>
  </w:num>
  <w:num w:numId="39" w16cid:durableId="1111516042">
    <w:abstractNumId w:val="42"/>
  </w:num>
  <w:num w:numId="40" w16cid:durableId="1813139484">
    <w:abstractNumId w:val="28"/>
  </w:num>
  <w:num w:numId="41" w16cid:durableId="65036147">
    <w:abstractNumId w:val="31"/>
  </w:num>
  <w:num w:numId="42" w16cid:durableId="246616142">
    <w:abstractNumId w:val="43"/>
  </w:num>
  <w:num w:numId="43" w16cid:durableId="598566204">
    <w:abstractNumId w:val="22"/>
  </w:num>
  <w:num w:numId="44" w16cid:durableId="105663812">
    <w:abstractNumId w:val="4"/>
  </w:num>
  <w:num w:numId="45" w16cid:durableId="2034063954">
    <w:abstractNumId w:val="37"/>
  </w:num>
  <w:num w:numId="46" w16cid:durableId="1139420967">
    <w:abstractNumId w:val="57"/>
  </w:num>
  <w:num w:numId="47" w16cid:durableId="1489595946">
    <w:abstractNumId w:val="60"/>
  </w:num>
  <w:num w:numId="48" w16cid:durableId="2049446883">
    <w:abstractNumId w:val="11"/>
  </w:num>
  <w:num w:numId="49" w16cid:durableId="1455250866">
    <w:abstractNumId w:val="17"/>
  </w:num>
  <w:num w:numId="50" w16cid:durableId="1286035131">
    <w:abstractNumId w:val="62"/>
  </w:num>
  <w:num w:numId="51" w16cid:durableId="1466580159">
    <w:abstractNumId w:val="8"/>
  </w:num>
  <w:num w:numId="52" w16cid:durableId="1743019536">
    <w:abstractNumId w:val="30"/>
  </w:num>
  <w:num w:numId="53" w16cid:durableId="916551252">
    <w:abstractNumId w:val="38"/>
  </w:num>
  <w:num w:numId="54" w16cid:durableId="1891333128">
    <w:abstractNumId w:val="54"/>
  </w:num>
  <w:num w:numId="55" w16cid:durableId="1665935311">
    <w:abstractNumId w:val="61"/>
  </w:num>
  <w:num w:numId="56" w16cid:durableId="361637802">
    <w:abstractNumId w:val="33"/>
  </w:num>
  <w:num w:numId="57" w16cid:durableId="1387098429">
    <w:abstractNumId w:val="13"/>
  </w:num>
  <w:num w:numId="58" w16cid:durableId="3635557">
    <w:abstractNumId w:val="51"/>
  </w:num>
  <w:num w:numId="59" w16cid:durableId="434985072">
    <w:abstractNumId w:val="1"/>
  </w:num>
  <w:num w:numId="60" w16cid:durableId="1812794702">
    <w:abstractNumId w:val="25"/>
  </w:num>
  <w:num w:numId="61" w16cid:durableId="1799180510">
    <w:abstractNumId w:val="19"/>
  </w:num>
  <w:num w:numId="62" w16cid:durableId="976104214">
    <w:abstractNumId w:val="24"/>
  </w:num>
  <w:num w:numId="63" w16cid:durableId="1210145857">
    <w:abstractNumId w:val="21"/>
  </w:num>
  <w:num w:numId="64" w16cid:durableId="7400574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8B4"/>
    <w:rsid w:val="00000C7D"/>
    <w:rsid w:val="00000FAC"/>
    <w:rsid w:val="00003AB9"/>
    <w:rsid w:val="0002020B"/>
    <w:rsid w:val="00021364"/>
    <w:rsid w:val="00070097"/>
    <w:rsid w:val="000733DC"/>
    <w:rsid w:val="00074732"/>
    <w:rsid w:val="00077996"/>
    <w:rsid w:val="000848E0"/>
    <w:rsid w:val="00085BEB"/>
    <w:rsid w:val="000A154A"/>
    <w:rsid w:val="000B170E"/>
    <w:rsid w:val="000C391D"/>
    <w:rsid w:val="000C50AC"/>
    <w:rsid w:val="000E13F0"/>
    <w:rsid w:val="000F20DB"/>
    <w:rsid w:val="000F3A4F"/>
    <w:rsid w:val="001051A0"/>
    <w:rsid w:val="00111E3A"/>
    <w:rsid w:val="001135B1"/>
    <w:rsid w:val="00123B6B"/>
    <w:rsid w:val="00123DC4"/>
    <w:rsid w:val="00131556"/>
    <w:rsid w:val="0013164F"/>
    <w:rsid w:val="00135869"/>
    <w:rsid w:val="001441A7"/>
    <w:rsid w:val="00146072"/>
    <w:rsid w:val="00151458"/>
    <w:rsid w:val="00165382"/>
    <w:rsid w:val="00166C5A"/>
    <w:rsid w:val="001759D5"/>
    <w:rsid w:val="001806E5"/>
    <w:rsid w:val="00181F1E"/>
    <w:rsid w:val="001838B4"/>
    <w:rsid w:val="0019614E"/>
    <w:rsid w:val="001A106C"/>
    <w:rsid w:val="001A53A5"/>
    <w:rsid w:val="001B2AC2"/>
    <w:rsid w:val="001C4650"/>
    <w:rsid w:val="001D0DBD"/>
    <w:rsid w:val="001D7133"/>
    <w:rsid w:val="001E58CB"/>
    <w:rsid w:val="0020512E"/>
    <w:rsid w:val="0021386A"/>
    <w:rsid w:val="00232934"/>
    <w:rsid w:val="0024137E"/>
    <w:rsid w:val="002676A6"/>
    <w:rsid w:val="002A4DB5"/>
    <w:rsid w:val="002A7C6D"/>
    <w:rsid w:val="002B2CEA"/>
    <w:rsid w:val="002B2EBE"/>
    <w:rsid w:val="002C3F7C"/>
    <w:rsid w:val="002C482D"/>
    <w:rsid w:val="002C59A1"/>
    <w:rsid w:val="002C7122"/>
    <w:rsid w:val="002D42D4"/>
    <w:rsid w:val="002E0877"/>
    <w:rsid w:val="002E66DE"/>
    <w:rsid w:val="003163B1"/>
    <w:rsid w:val="0032320D"/>
    <w:rsid w:val="00357976"/>
    <w:rsid w:val="003700E1"/>
    <w:rsid w:val="00371AB6"/>
    <w:rsid w:val="00374356"/>
    <w:rsid w:val="00375846"/>
    <w:rsid w:val="00380F85"/>
    <w:rsid w:val="003810A2"/>
    <w:rsid w:val="00381979"/>
    <w:rsid w:val="00386801"/>
    <w:rsid w:val="00390676"/>
    <w:rsid w:val="00391AAC"/>
    <w:rsid w:val="0039337B"/>
    <w:rsid w:val="00394025"/>
    <w:rsid w:val="00394FA8"/>
    <w:rsid w:val="0039662E"/>
    <w:rsid w:val="003A6E66"/>
    <w:rsid w:val="003B5FAB"/>
    <w:rsid w:val="003C0E9E"/>
    <w:rsid w:val="003C3FD0"/>
    <w:rsid w:val="003C6D2D"/>
    <w:rsid w:val="003E17A6"/>
    <w:rsid w:val="003E2C35"/>
    <w:rsid w:val="00400CC8"/>
    <w:rsid w:val="00410D89"/>
    <w:rsid w:val="00411172"/>
    <w:rsid w:val="004128F6"/>
    <w:rsid w:val="004157FE"/>
    <w:rsid w:val="004275A9"/>
    <w:rsid w:val="00435C2B"/>
    <w:rsid w:val="004527ED"/>
    <w:rsid w:val="00467F45"/>
    <w:rsid w:val="00475134"/>
    <w:rsid w:val="00476A15"/>
    <w:rsid w:val="00482599"/>
    <w:rsid w:val="00494DA1"/>
    <w:rsid w:val="004A7841"/>
    <w:rsid w:val="004B3F2D"/>
    <w:rsid w:val="004B508E"/>
    <w:rsid w:val="004D2C99"/>
    <w:rsid w:val="004E4D7C"/>
    <w:rsid w:val="004E7EC2"/>
    <w:rsid w:val="005036DE"/>
    <w:rsid w:val="00520811"/>
    <w:rsid w:val="0052483D"/>
    <w:rsid w:val="00525864"/>
    <w:rsid w:val="005550C9"/>
    <w:rsid w:val="00556323"/>
    <w:rsid w:val="00561092"/>
    <w:rsid w:val="005705DB"/>
    <w:rsid w:val="005754AE"/>
    <w:rsid w:val="00597B35"/>
    <w:rsid w:val="005A0C35"/>
    <w:rsid w:val="005A7C5F"/>
    <w:rsid w:val="005D377B"/>
    <w:rsid w:val="005D5C4D"/>
    <w:rsid w:val="005D682A"/>
    <w:rsid w:val="005E72E6"/>
    <w:rsid w:val="005F07C9"/>
    <w:rsid w:val="005F095D"/>
    <w:rsid w:val="006028CE"/>
    <w:rsid w:val="00606216"/>
    <w:rsid w:val="006063A7"/>
    <w:rsid w:val="00607735"/>
    <w:rsid w:val="00607C1F"/>
    <w:rsid w:val="00612F8F"/>
    <w:rsid w:val="00622B9F"/>
    <w:rsid w:val="006233B7"/>
    <w:rsid w:val="0063487C"/>
    <w:rsid w:val="00643D3A"/>
    <w:rsid w:val="006460EF"/>
    <w:rsid w:val="00661032"/>
    <w:rsid w:val="00665610"/>
    <w:rsid w:val="00671EAB"/>
    <w:rsid w:val="006839C9"/>
    <w:rsid w:val="006850AA"/>
    <w:rsid w:val="006B23AC"/>
    <w:rsid w:val="006B4E39"/>
    <w:rsid w:val="006C12F7"/>
    <w:rsid w:val="006C3F6B"/>
    <w:rsid w:val="006F22F8"/>
    <w:rsid w:val="006F4220"/>
    <w:rsid w:val="006F774E"/>
    <w:rsid w:val="00700043"/>
    <w:rsid w:val="00701F78"/>
    <w:rsid w:val="00704DF3"/>
    <w:rsid w:val="00710998"/>
    <w:rsid w:val="0071559C"/>
    <w:rsid w:val="00717A47"/>
    <w:rsid w:val="00726855"/>
    <w:rsid w:val="0073144D"/>
    <w:rsid w:val="007329A3"/>
    <w:rsid w:val="00742479"/>
    <w:rsid w:val="00750C73"/>
    <w:rsid w:val="00756565"/>
    <w:rsid w:val="007758B2"/>
    <w:rsid w:val="00776015"/>
    <w:rsid w:val="00780AD3"/>
    <w:rsid w:val="007819BE"/>
    <w:rsid w:val="00786237"/>
    <w:rsid w:val="0079150E"/>
    <w:rsid w:val="0079253A"/>
    <w:rsid w:val="00794780"/>
    <w:rsid w:val="007A02D9"/>
    <w:rsid w:val="007A56B1"/>
    <w:rsid w:val="007A7509"/>
    <w:rsid w:val="007B2220"/>
    <w:rsid w:val="007B4921"/>
    <w:rsid w:val="007B7CA3"/>
    <w:rsid w:val="007C7B72"/>
    <w:rsid w:val="007E0AFB"/>
    <w:rsid w:val="007E3E8A"/>
    <w:rsid w:val="007E3F26"/>
    <w:rsid w:val="007E6765"/>
    <w:rsid w:val="00800604"/>
    <w:rsid w:val="00803846"/>
    <w:rsid w:val="00816F7E"/>
    <w:rsid w:val="00835C7A"/>
    <w:rsid w:val="008470F1"/>
    <w:rsid w:val="00852E67"/>
    <w:rsid w:val="00861E0A"/>
    <w:rsid w:val="00862451"/>
    <w:rsid w:val="0087121B"/>
    <w:rsid w:val="008753CA"/>
    <w:rsid w:val="00875A79"/>
    <w:rsid w:val="00876DDF"/>
    <w:rsid w:val="00882946"/>
    <w:rsid w:val="008870EB"/>
    <w:rsid w:val="008A5ADD"/>
    <w:rsid w:val="008C67B0"/>
    <w:rsid w:val="008D3B14"/>
    <w:rsid w:val="008E63EB"/>
    <w:rsid w:val="008E7FDD"/>
    <w:rsid w:val="008F095E"/>
    <w:rsid w:val="0090666D"/>
    <w:rsid w:val="00914C4A"/>
    <w:rsid w:val="00916ECF"/>
    <w:rsid w:val="00917097"/>
    <w:rsid w:val="00920835"/>
    <w:rsid w:val="00920B70"/>
    <w:rsid w:val="0092268F"/>
    <w:rsid w:val="009345C0"/>
    <w:rsid w:val="009435B1"/>
    <w:rsid w:val="00945D7B"/>
    <w:rsid w:val="00951095"/>
    <w:rsid w:val="00954593"/>
    <w:rsid w:val="009568D0"/>
    <w:rsid w:val="00994F7F"/>
    <w:rsid w:val="009B3F4D"/>
    <w:rsid w:val="009C2D5C"/>
    <w:rsid w:val="009D70DE"/>
    <w:rsid w:val="009F2F05"/>
    <w:rsid w:val="00A07CB9"/>
    <w:rsid w:val="00A212F5"/>
    <w:rsid w:val="00A218C9"/>
    <w:rsid w:val="00A26A4A"/>
    <w:rsid w:val="00A338B4"/>
    <w:rsid w:val="00A51C02"/>
    <w:rsid w:val="00A52268"/>
    <w:rsid w:val="00A54541"/>
    <w:rsid w:val="00A6027F"/>
    <w:rsid w:val="00A61385"/>
    <w:rsid w:val="00A73904"/>
    <w:rsid w:val="00A76A86"/>
    <w:rsid w:val="00A85891"/>
    <w:rsid w:val="00A86A8F"/>
    <w:rsid w:val="00A9684F"/>
    <w:rsid w:val="00A97227"/>
    <w:rsid w:val="00AA16FE"/>
    <w:rsid w:val="00AC4BB7"/>
    <w:rsid w:val="00AD7807"/>
    <w:rsid w:val="00AE2746"/>
    <w:rsid w:val="00AE3DBB"/>
    <w:rsid w:val="00AF0D11"/>
    <w:rsid w:val="00B120E1"/>
    <w:rsid w:val="00B12DE0"/>
    <w:rsid w:val="00B13C7E"/>
    <w:rsid w:val="00B32481"/>
    <w:rsid w:val="00B35EBD"/>
    <w:rsid w:val="00B41E66"/>
    <w:rsid w:val="00B432BC"/>
    <w:rsid w:val="00B4381E"/>
    <w:rsid w:val="00B50F0E"/>
    <w:rsid w:val="00B55289"/>
    <w:rsid w:val="00B55403"/>
    <w:rsid w:val="00B57C61"/>
    <w:rsid w:val="00B61F9B"/>
    <w:rsid w:val="00B71D67"/>
    <w:rsid w:val="00B77B59"/>
    <w:rsid w:val="00B81A49"/>
    <w:rsid w:val="00B839E7"/>
    <w:rsid w:val="00B905F4"/>
    <w:rsid w:val="00BB5061"/>
    <w:rsid w:val="00BB66A3"/>
    <w:rsid w:val="00BC04E3"/>
    <w:rsid w:val="00BC10FB"/>
    <w:rsid w:val="00BC3370"/>
    <w:rsid w:val="00BC65A5"/>
    <w:rsid w:val="00BD2B28"/>
    <w:rsid w:val="00BD4C73"/>
    <w:rsid w:val="00BF2CF7"/>
    <w:rsid w:val="00C042B8"/>
    <w:rsid w:val="00C1610F"/>
    <w:rsid w:val="00C27EFE"/>
    <w:rsid w:val="00C31D0C"/>
    <w:rsid w:val="00C36240"/>
    <w:rsid w:val="00C3660A"/>
    <w:rsid w:val="00C36F06"/>
    <w:rsid w:val="00C41063"/>
    <w:rsid w:val="00C44C9E"/>
    <w:rsid w:val="00C46D17"/>
    <w:rsid w:val="00C47785"/>
    <w:rsid w:val="00C51F01"/>
    <w:rsid w:val="00C57C94"/>
    <w:rsid w:val="00C611C0"/>
    <w:rsid w:val="00C63EEB"/>
    <w:rsid w:val="00C76447"/>
    <w:rsid w:val="00C9520A"/>
    <w:rsid w:val="00CA2704"/>
    <w:rsid w:val="00CB595D"/>
    <w:rsid w:val="00CB5B2C"/>
    <w:rsid w:val="00CB5B8F"/>
    <w:rsid w:val="00CB7F60"/>
    <w:rsid w:val="00CC202D"/>
    <w:rsid w:val="00CD0985"/>
    <w:rsid w:val="00CD410F"/>
    <w:rsid w:val="00CE0364"/>
    <w:rsid w:val="00CE7333"/>
    <w:rsid w:val="00CF0EFB"/>
    <w:rsid w:val="00CF4141"/>
    <w:rsid w:val="00CF4E5C"/>
    <w:rsid w:val="00D04D30"/>
    <w:rsid w:val="00D07798"/>
    <w:rsid w:val="00D13E6F"/>
    <w:rsid w:val="00D14E96"/>
    <w:rsid w:val="00D25DD4"/>
    <w:rsid w:val="00D27F74"/>
    <w:rsid w:val="00D33AE3"/>
    <w:rsid w:val="00D35BC4"/>
    <w:rsid w:val="00D37633"/>
    <w:rsid w:val="00D409B5"/>
    <w:rsid w:val="00D40BB0"/>
    <w:rsid w:val="00D41ACD"/>
    <w:rsid w:val="00D46681"/>
    <w:rsid w:val="00D5517D"/>
    <w:rsid w:val="00D635A0"/>
    <w:rsid w:val="00D64613"/>
    <w:rsid w:val="00D66321"/>
    <w:rsid w:val="00D939CD"/>
    <w:rsid w:val="00D94C94"/>
    <w:rsid w:val="00DA6EB7"/>
    <w:rsid w:val="00DA769E"/>
    <w:rsid w:val="00DB20B5"/>
    <w:rsid w:val="00DE72E4"/>
    <w:rsid w:val="00DE7721"/>
    <w:rsid w:val="00E21381"/>
    <w:rsid w:val="00E3795A"/>
    <w:rsid w:val="00E40E7A"/>
    <w:rsid w:val="00E41AE2"/>
    <w:rsid w:val="00E42BE0"/>
    <w:rsid w:val="00E450A8"/>
    <w:rsid w:val="00E45AF0"/>
    <w:rsid w:val="00E463A1"/>
    <w:rsid w:val="00E47222"/>
    <w:rsid w:val="00E666FD"/>
    <w:rsid w:val="00E83B2B"/>
    <w:rsid w:val="00E910BE"/>
    <w:rsid w:val="00EA4439"/>
    <w:rsid w:val="00EA4718"/>
    <w:rsid w:val="00EA6F33"/>
    <w:rsid w:val="00EC2859"/>
    <w:rsid w:val="00ED7222"/>
    <w:rsid w:val="00EE1059"/>
    <w:rsid w:val="00EF6D39"/>
    <w:rsid w:val="00F05D9F"/>
    <w:rsid w:val="00F11E14"/>
    <w:rsid w:val="00F31F5D"/>
    <w:rsid w:val="00F45FFB"/>
    <w:rsid w:val="00F46544"/>
    <w:rsid w:val="00F46775"/>
    <w:rsid w:val="00F55F27"/>
    <w:rsid w:val="00F866D8"/>
    <w:rsid w:val="00F9141F"/>
    <w:rsid w:val="00FA0735"/>
    <w:rsid w:val="00FA5017"/>
    <w:rsid w:val="00FA586F"/>
    <w:rsid w:val="00FB1C0B"/>
    <w:rsid w:val="00FC051B"/>
    <w:rsid w:val="00FC2E4D"/>
    <w:rsid w:val="00FC6203"/>
    <w:rsid w:val="00FD0610"/>
    <w:rsid w:val="00FD1B06"/>
    <w:rsid w:val="00FE2FD8"/>
    <w:rsid w:val="00FE7E53"/>
    <w:rsid w:val="00FF2654"/>
    <w:rsid w:val="00FF27E2"/>
    <w:rsid w:val="00FF606E"/>
    <w:rsid w:val="00FF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AF0A83"/>
  <w15:docId w15:val="{0429B277-77FD-4835-ADD3-C8EB615DC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07735"/>
    <w:pPr>
      <w:spacing w:after="0" w:line="240" w:lineRule="auto"/>
    </w:pPr>
    <w:rPr>
      <w:rFonts w:ascii="Roboto Regular" w:eastAsiaTheme="minorEastAsia" w:hAnsi="Roboto Regular"/>
      <w:sz w:val="20"/>
      <w:szCs w:val="24"/>
      <w:lang w:eastAsia="es-E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5F07C9"/>
    <w:pPr>
      <w:keepNext/>
      <w:keepLines/>
      <w:pBdr>
        <w:bottom w:val="single" w:sz="4" w:space="1" w:color="C00000"/>
      </w:pBdr>
      <w:spacing w:before="240"/>
      <w:outlineLvl w:val="0"/>
    </w:pPr>
    <w:rPr>
      <w:rFonts w:ascii="Roboto Medium" w:eastAsiaTheme="majorEastAsia" w:hAnsi="Roboto Medium" w:cstheme="majorBidi"/>
      <w:color w:val="C2002F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939CD"/>
    <w:pPr>
      <w:keepNext/>
      <w:keepLines/>
      <w:numPr>
        <w:numId w:val="6"/>
      </w:numPr>
      <w:spacing w:before="40"/>
      <w:outlineLvl w:val="1"/>
    </w:pPr>
    <w:rPr>
      <w:rFonts w:ascii="Roboto Medium" w:eastAsiaTheme="majorEastAsia" w:hAnsi="Roboto Medium" w:cstheme="majorBidi"/>
      <w:color w:val="C00000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76A6"/>
    <w:pPr>
      <w:keepNext/>
      <w:keepLines/>
      <w:spacing w:before="40"/>
      <w:ind w:left="708"/>
      <w:outlineLvl w:val="2"/>
    </w:pPr>
    <w:rPr>
      <w:rFonts w:ascii="Roboto" w:eastAsiaTheme="majorEastAsia" w:hAnsi="Roboto" w:cstheme="majorBidi"/>
      <w:color w:val="808080" w:themeColor="background1" w:themeShade="80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25864"/>
    <w:pPr>
      <w:keepNext/>
      <w:keepLines/>
      <w:spacing w:before="40"/>
      <w:outlineLvl w:val="3"/>
    </w:pPr>
    <w:rPr>
      <w:rFonts w:ascii="Roboto" w:eastAsiaTheme="majorEastAsia" w:hAnsi="Roboto" w:cstheme="majorBidi"/>
      <w:iCs/>
      <w:color w:val="808080" w:themeColor="background1" w:themeShade="80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ortadaTtulo">
    <w:name w:val="Portada Título"/>
    <w:basedOn w:val="Normal"/>
    <w:rsid w:val="0052483D"/>
    <w:rPr>
      <w:rFonts w:ascii="Roboto Thin" w:hAnsi="Roboto Thin"/>
      <w:color w:val="FFFFFF" w:themeColor="background1"/>
      <w:sz w:val="60"/>
      <w:szCs w:val="60"/>
    </w:rPr>
  </w:style>
  <w:style w:type="paragraph" w:customStyle="1" w:styleId="PortadaSUBttulo">
    <w:name w:val="Portada SUBtítulo"/>
    <w:basedOn w:val="Normal"/>
    <w:rsid w:val="0052483D"/>
    <w:rPr>
      <w:rFonts w:ascii="Roboto Medium" w:hAnsi="Roboto Medium"/>
      <w:color w:val="FFFFFF" w:themeColor="background1"/>
      <w:sz w:val="36"/>
      <w:szCs w:val="36"/>
    </w:rPr>
  </w:style>
  <w:style w:type="paragraph" w:customStyle="1" w:styleId="TitularROJO">
    <w:name w:val="Titular ROJO"/>
    <w:basedOn w:val="Normal"/>
    <w:rsid w:val="0052483D"/>
    <w:pPr>
      <w:widowControl w:val="0"/>
      <w:autoSpaceDE w:val="0"/>
      <w:autoSpaceDN w:val="0"/>
      <w:adjustRightInd w:val="0"/>
      <w:spacing w:before="240" w:line="320" w:lineRule="atLeast"/>
      <w:jc w:val="both"/>
      <w:textAlignment w:val="center"/>
    </w:pPr>
    <w:rPr>
      <w:rFonts w:cs="Roboto-Regular"/>
      <w:color w:val="C2002F"/>
      <w:sz w:val="36"/>
      <w:szCs w:val="36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5248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2483D"/>
    <w:rPr>
      <w:rFonts w:ascii="Roboto Regular" w:eastAsiaTheme="minorEastAsia" w:hAnsi="Roboto Regular"/>
      <w:sz w:val="20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5248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83D"/>
    <w:rPr>
      <w:rFonts w:ascii="Roboto Regular" w:eastAsiaTheme="minorEastAsia" w:hAnsi="Roboto Regular"/>
      <w:sz w:val="20"/>
      <w:szCs w:val="24"/>
      <w:lang w:eastAsia="es-ES"/>
    </w:rPr>
  </w:style>
  <w:style w:type="paragraph" w:customStyle="1" w:styleId="Nombre">
    <w:name w:val="Nombre"/>
    <w:basedOn w:val="Normal"/>
    <w:rsid w:val="0052483D"/>
    <w:pPr>
      <w:widowControl w:val="0"/>
      <w:autoSpaceDE w:val="0"/>
      <w:autoSpaceDN w:val="0"/>
      <w:adjustRightInd w:val="0"/>
      <w:textAlignment w:val="center"/>
    </w:pPr>
    <w:rPr>
      <w:rFonts w:ascii="Georgia" w:hAnsi="Georgia" w:cs="BemboStd-Semibold"/>
      <w:b/>
      <w:color w:val="000000"/>
      <w:szCs w:val="20"/>
      <w:lang w:val="es-ES_tradnl"/>
    </w:rPr>
  </w:style>
  <w:style w:type="paragraph" w:customStyle="1" w:styleId="Cargo">
    <w:name w:val="Cargo"/>
    <w:basedOn w:val="Normal"/>
    <w:rsid w:val="0052483D"/>
    <w:pPr>
      <w:widowControl w:val="0"/>
      <w:autoSpaceDE w:val="0"/>
      <w:autoSpaceDN w:val="0"/>
      <w:adjustRightInd w:val="0"/>
      <w:textAlignment w:val="center"/>
    </w:pPr>
    <w:rPr>
      <w:rFonts w:ascii="Georgia" w:hAnsi="Georgia" w:cs="BemboStd"/>
      <w:color w:val="000000"/>
      <w:sz w:val="16"/>
      <w:szCs w:val="16"/>
      <w:lang w:val="es-ES_tradnl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2483D"/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2483D"/>
    <w:rPr>
      <w:rFonts w:ascii="Roboto Regular" w:eastAsiaTheme="minorEastAsia" w:hAnsi="Roboto Regular"/>
      <w:sz w:val="20"/>
      <w:szCs w:val="20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52483D"/>
    <w:rPr>
      <w:vertAlign w:val="superscript"/>
    </w:rPr>
  </w:style>
  <w:style w:type="paragraph" w:customStyle="1" w:styleId="PIEP">
    <w:name w:val="PIE P"/>
    <w:basedOn w:val="Normal"/>
    <w:rsid w:val="006063A7"/>
    <w:pPr>
      <w:tabs>
        <w:tab w:val="left" w:pos="0"/>
      </w:tabs>
    </w:pPr>
    <w:rPr>
      <w:rFonts w:ascii="Georgia" w:hAnsi="Georgi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F07C9"/>
    <w:rPr>
      <w:rFonts w:ascii="Roboto Medium" w:eastAsiaTheme="majorEastAsia" w:hAnsi="Roboto Medium" w:cstheme="majorBidi"/>
      <w:color w:val="C2002F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D939CD"/>
    <w:rPr>
      <w:rFonts w:ascii="Roboto Medium" w:eastAsiaTheme="majorEastAsia" w:hAnsi="Roboto Medium" w:cstheme="majorBidi"/>
      <w:color w:val="C00000"/>
      <w:sz w:val="28"/>
      <w:szCs w:val="26"/>
      <w:lang w:eastAsia="es-ES"/>
    </w:rPr>
  </w:style>
  <w:style w:type="paragraph" w:styleId="Sinespaciado">
    <w:name w:val="No Spacing"/>
    <w:aliases w:val="Texto"/>
    <w:uiPriority w:val="1"/>
    <w:qFormat/>
    <w:rsid w:val="006233B7"/>
    <w:pPr>
      <w:spacing w:before="120" w:after="120" w:line="240" w:lineRule="auto"/>
      <w:jc w:val="both"/>
    </w:pPr>
    <w:rPr>
      <w:rFonts w:ascii="Roboto Regular" w:eastAsiaTheme="minorEastAsia" w:hAnsi="Roboto Regular"/>
      <w:szCs w:val="24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6233B7"/>
    <w:pPr>
      <w:pBdr>
        <w:bottom w:val="none" w:sz="0" w:space="0" w:color="auto"/>
      </w:pBdr>
      <w:spacing w:line="259" w:lineRule="auto"/>
      <w:outlineLvl w:val="9"/>
    </w:pPr>
    <w:rPr>
      <w:rFonts w:asciiTheme="majorHAnsi" w:hAnsiTheme="majorHAnsi"/>
      <w:color w:val="2E74B5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FA0735"/>
    <w:pPr>
      <w:spacing w:after="100"/>
    </w:pPr>
    <w:rPr>
      <w:rFonts w:ascii="Roboto Medium" w:hAnsi="Roboto Medium"/>
      <w:b/>
      <w:color w:val="C2002F"/>
      <w:sz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FA0735"/>
    <w:pPr>
      <w:tabs>
        <w:tab w:val="right" w:pos="8494"/>
      </w:tabs>
      <w:spacing w:after="100"/>
      <w:ind w:left="200"/>
    </w:pPr>
    <w:rPr>
      <w:rFonts w:ascii="Roboto Medium" w:hAnsi="Roboto Medium"/>
      <w:b/>
      <w:sz w:val="22"/>
    </w:rPr>
  </w:style>
  <w:style w:type="character" w:styleId="Hipervnculo">
    <w:name w:val="Hyperlink"/>
    <w:basedOn w:val="Fuentedeprrafopredeter"/>
    <w:uiPriority w:val="99"/>
    <w:unhideWhenUsed/>
    <w:rsid w:val="006233B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2676A6"/>
    <w:rPr>
      <w:rFonts w:ascii="Roboto" w:eastAsiaTheme="majorEastAsia" w:hAnsi="Roboto" w:cstheme="majorBidi"/>
      <w:color w:val="808080" w:themeColor="background1" w:themeShade="80"/>
      <w:sz w:val="24"/>
      <w:szCs w:val="24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2676A6"/>
    <w:pPr>
      <w:spacing w:after="100"/>
      <w:ind w:left="708"/>
    </w:pPr>
    <w:rPr>
      <w:color w:val="808080" w:themeColor="background1" w:themeShade="80"/>
      <w:sz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2676A6"/>
    <w:pPr>
      <w:spacing w:after="100"/>
    </w:pPr>
    <w:rPr>
      <w:rFonts w:ascii="Roboto Light" w:hAnsi="Roboto Light"/>
      <w:color w:val="808080" w:themeColor="background1" w:themeShade="80"/>
      <w:sz w:val="22"/>
    </w:rPr>
  </w:style>
  <w:style w:type="paragraph" w:customStyle="1" w:styleId="TXTdestacado">
    <w:name w:val="TXT destacado"/>
    <w:basedOn w:val="Normal"/>
    <w:rsid w:val="00476A15"/>
    <w:pPr>
      <w:widowControl w:val="0"/>
      <w:autoSpaceDE w:val="0"/>
      <w:autoSpaceDN w:val="0"/>
      <w:adjustRightInd w:val="0"/>
      <w:spacing w:before="240" w:line="320" w:lineRule="atLeast"/>
      <w:jc w:val="both"/>
      <w:textAlignment w:val="center"/>
    </w:pPr>
    <w:rPr>
      <w:rFonts w:cs="Roboto-Regular"/>
      <w:color w:val="000000"/>
      <w:sz w:val="28"/>
      <w:szCs w:val="28"/>
      <w:lang w:val="es-ES_tradnl"/>
    </w:rPr>
  </w:style>
  <w:style w:type="paragraph" w:customStyle="1" w:styleId="TXTprrafo">
    <w:name w:val="TXT párrafo"/>
    <w:basedOn w:val="Normal"/>
    <w:rsid w:val="00FA5017"/>
    <w:pPr>
      <w:widowControl w:val="0"/>
      <w:autoSpaceDE w:val="0"/>
      <w:autoSpaceDN w:val="0"/>
      <w:adjustRightInd w:val="0"/>
      <w:spacing w:before="240" w:line="240" w:lineRule="atLeast"/>
      <w:jc w:val="both"/>
      <w:textAlignment w:val="center"/>
    </w:pPr>
    <w:rPr>
      <w:rFonts w:cs="Roboto-Regular"/>
      <w:color w:val="000000"/>
      <w:szCs w:val="20"/>
      <w:lang w:val="es-ES_tradnl"/>
    </w:rPr>
  </w:style>
  <w:style w:type="paragraph" w:customStyle="1" w:styleId="TABLATXT">
    <w:name w:val="TABLA TXT"/>
    <w:basedOn w:val="Normal"/>
    <w:rsid w:val="00FA5017"/>
    <w:pPr>
      <w:widowControl w:val="0"/>
      <w:tabs>
        <w:tab w:val="left" w:pos="1320"/>
        <w:tab w:val="left" w:pos="5598"/>
      </w:tabs>
      <w:autoSpaceDE w:val="0"/>
      <w:autoSpaceDN w:val="0"/>
      <w:adjustRightInd w:val="0"/>
      <w:spacing w:before="120" w:after="120"/>
      <w:jc w:val="both"/>
      <w:textAlignment w:val="center"/>
    </w:pPr>
    <w:rPr>
      <w:rFonts w:cs="Roboto-Regular"/>
      <w:color w:val="000000"/>
      <w:szCs w:val="20"/>
      <w:lang w:val="es-ES_tradnl"/>
    </w:rPr>
  </w:style>
  <w:style w:type="paragraph" w:customStyle="1" w:styleId="TABLATT">
    <w:name w:val="TABLA TT"/>
    <w:basedOn w:val="Normal"/>
    <w:rsid w:val="00FA5017"/>
    <w:pPr>
      <w:widowControl w:val="0"/>
      <w:autoSpaceDE w:val="0"/>
      <w:autoSpaceDN w:val="0"/>
      <w:adjustRightInd w:val="0"/>
      <w:textAlignment w:val="center"/>
    </w:pPr>
    <w:rPr>
      <w:rFonts w:ascii="Roboto Condensed" w:eastAsia="MS PGothic" w:hAnsi="Roboto Condensed" w:cs="Roboto-Regular"/>
      <w:b/>
      <w:bCs/>
      <w:color w:val="FFFFFF"/>
      <w:szCs w:val="20"/>
      <w:lang w:val="es-ES_tradnl"/>
    </w:rPr>
  </w:style>
  <w:style w:type="paragraph" w:customStyle="1" w:styleId="TtuloINDICE2">
    <w:name w:val="Título INDICE 2"/>
    <w:basedOn w:val="Ttulo1"/>
    <w:qFormat/>
    <w:rsid w:val="00FA5017"/>
    <w:pPr>
      <w:pBdr>
        <w:bottom w:val="none" w:sz="0" w:space="0" w:color="auto"/>
      </w:pBdr>
      <w:spacing w:before="480"/>
    </w:pPr>
    <w:rPr>
      <w:rFonts w:eastAsia="MS PGothic" w:cs="Times New Roman"/>
      <w:bCs/>
      <w:color w:val="auto"/>
      <w:sz w:val="28"/>
    </w:rPr>
  </w:style>
  <w:style w:type="paragraph" w:customStyle="1" w:styleId="TXTnormal">
    <w:name w:val="TXT normal"/>
    <w:basedOn w:val="Normal"/>
    <w:qFormat/>
    <w:rsid w:val="006839C9"/>
    <w:pPr>
      <w:widowControl w:val="0"/>
      <w:autoSpaceDE w:val="0"/>
      <w:autoSpaceDN w:val="0"/>
      <w:adjustRightInd w:val="0"/>
      <w:spacing w:before="120" w:line="276" w:lineRule="auto"/>
      <w:ind w:firstLine="340"/>
      <w:jc w:val="both"/>
      <w:textAlignment w:val="center"/>
    </w:pPr>
    <w:rPr>
      <w:rFonts w:cs="Roboto-Regular"/>
      <w:color w:val="000000"/>
      <w:sz w:val="22"/>
      <w:szCs w:val="20"/>
      <w:lang w:val="es-ES_tradnl"/>
    </w:rPr>
  </w:style>
  <w:style w:type="paragraph" w:customStyle="1" w:styleId="TtuloINDICE1">
    <w:name w:val="Título INDICE 1"/>
    <w:rsid w:val="00FA5017"/>
    <w:pPr>
      <w:pBdr>
        <w:bottom w:val="single" w:sz="8" w:space="1" w:color="BA122B"/>
      </w:pBdr>
      <w:spacing w:before="480" w:after="0" w:line="240" w:lineRule="auto"/>
    </w:pPr>
    <w:rPr>
      <w:rFonts w:ascii="Roboto Medium" w:eastAsia="MS PGothic" w:hAnsi="Roboto Medium" w:cs="Times New Roman"/>
      <w:color w:val="BA122B"/>
      <w:spacing w:val="5"/>
      <w:kern w:val="28"/>
      <w:sz w:val="32"/>
      <w:szCs w:val="52"/>
      <w:lang w:val="es-ES_tradnl" w:eastAsia="es-ES"/>
    </w:rPr>
  </w:style>
  <w:style w:type="paragraph" w:customStyle="1" w:styleId="Piedefoto">
    <w:name w:val="Pie de foto"/>
    <w:basedOn w:val="PIEP"/>
    <w:rsid w:val="00FA5017"/>
    <w:rPr>
      <w:color w:val="808080" w:themeColor="background1" w:themeShade="80"/>
    </w:rPr>
  </w:style>
  <w:style w:type="character" w:customStyle="1" w:styleId="Ttulo4Car">
    <w:name w:val="Título 4 Car"/>
    <w:basedOn w:val="Fuentedeprrafopredeter"/>
    <w:link w:val="Ttulo4"/>
    <w:uiPriority w:val="9"/>
    <w:rsid w:val="00525864"/>
    <w:rPr>
      <w:rFonts w:ascii="Roboto" w:eastAsiaTheme="majorEastAsia" w:hAnsi="Roboto" w:cstheme="majorBidi"/>
      <w:iCs/>
      <w:color w:val="808080" w:themeColor="background1" w:themeShade="80"/>
      <w:sz w:val="32"/>
      <w:szCs w:val="24"/>
      <w:lang w:eastAsia="es-ES"/>
    </w:rPr>
  </w:style>
  <w:style w:type="paragraph" w:customStyle="1" w:styleId="BibliografaTEXTO">
    <w:name w:val="Bibliografía (TEXTO)"/>
    <w:rsid w:val="00525864"/>
    <w:pPr>
      <w:spacing w:before="240" w:after="0" w:line="240" w:lineRule="auto"/>
    </w:pPr>
    <w:rPr>
      <w:rFonts w:ascii="Roboto Regular" w:eastAsia="MS PGothic" w:hAnsi="Roboto Regular" w:cs="Times New Roman"/>
      <w:color w:val="A6A6A6"/>
      <w:w w:val="99"/>
      <w:sz w:val="20"/>
      <w:szCs w:val="24"/>
      <w:lang w:eastAsia="es-ES"/>
    </w:rPr>
  </w:style>
  <w:style w:type="table" w:styleId="Tablaconcuadrcula">
    <w:name w:val="Table Grid"/>
    <w:basedOn w:val="Tablanormal"/>
    <w:uiPriority w:val="39"/>
    <w:rsid w:val="00CB7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13586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1358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6C12F7"/>
    <w:rPr>
      <w:color w:val="80808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22B9F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CF0E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04D3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customStyle="1" w:styleId="mwe-math-mathml-inline">
    <w:name w:val="mwe-math-mathml-inline"/>
    <w:basedOn w:val="Fuentedeprrafopredeter"/>
    <w:rsid w:val="00D04D30"/>
  </w:style>
  <w:style w:type="character" w:styleId="Mencinsinresolver">
    <w:name w:val="Unresolved Mention"/>
    <w:basedOn w:val="Fuentedeprrafopredeter"/>
    <w:uiPriority w:val="99"/>
    <w:semiHidden/>
    <w:unhideWhenUsed/>
    <w:rsid w:val="00A73904"/>
    <w:rPr>
      <w:color w:val="605E5C"/>
      <w:shd w:val="clear" w:color="auto" w:fill="E1DFDD"/>
    </w:rPr>
  </w:style>
  <w:style w:type="table" w:styleId="Tablaconcuadrcula4-nfasis2">
    <w:name w:val="Grid Table 4 Accent 2"/>
    <w:basedOn w:val="Tablanormal"/>
    <w:uiPriority w:val="49"/>
    <w:rsid w:val="00A7390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945D7B"/>
    <w:pPr>
      <w:spacing w:after="100" w:afterAutospacing="1"/>
    </w:pPr>
    <w:rPr>
      <w:i/>
      <w:iCs/>
      <w:color w:val="44546A" w:themeColor="text2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920835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1D0DB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customStyle="1" w:styleId="normaltextrun">
    <w:name w:val="normaltextrun"/>
    <w:basedOn w:val="Fuentedeprrafopredeter"/>
    <w:rsid w:val="001D0DBD"/>
  </w:style>
  <w:style w:type="character" w:customStyle="1" w:styleId="eop">
    <w:name w:val="eop"/>
    <w:basedOn w:val="Fuentedeprrafopredeter"/>
    <w:rsid w:val="001D0DBD"/>
  </w:style>
  <w:style w:type="character" w:customStyle="1" w:styleId="contentcontrolboundarysink">
    <w:name w:val="contentcontrolboundarysink"/>
    <w:basedOn w:val="Fuentedeprrafopredeter"/>
    <w:rsid w:val="006460EF"/>
  </w:style>
  <w:style w:type="character" w:customStyle="1" w:styleId="contentcontrol">
    <w:name w:val="contentcontrol"/>
    <w:basedOn w:val="Fuentedeprrafopredeter"/>
    <w:rsid w:val="006460EF"/>
  </w:style>
  <w:style w:type="character" w:customStyle="1" w:styleId="tabchar">
    <w:name w:val="tabchar"/>
    <w:basedOn w:val="Fuentedeprrafopredeter"/>
    <w:rsid w:val="006460EF"/>
  </w:style>
  <w:style w:type="character" w:styleId="Textoennegrita">
    <w:name w:val="Strong"/>
    <w:basedOn w:val="Fuentedeprrafopredeter"/>
    <w:uiPriority w:val="22"/>
    <w:qFormat/>
    <w:rsid w:val="00A86A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9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2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1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4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9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3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0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2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0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3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0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2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3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7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0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89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8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8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9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72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9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9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1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2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817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14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8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86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53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24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16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80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89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43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4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62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34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01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54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2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75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98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28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80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38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3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90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7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2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Y:\MuProf\Plantilla%20para%20la%20entrega%20de%20trabajo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A39B8-800C-4898-973E-A3EB6E6E4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para la entrega de trabajos.dotx</Template>
  <TotalTime>28</TotalTime>
  <Pages>8</Pages>
  <Words>125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Pilar Vélez Melón</dc:creator>
  <cp:keywords/>
  <dc:description/>
  <cp:lastModifiedBy>Computer Fixer</cp:lastModifiedBy>
  <cp:revision>5</cp:revision>
  <cp:lastPrinted>2023-05-16T17:03:00Z</cp:lastPrinted>
  <dcterms:created xsi:type="dcterms:W3CDTF">2023-11-28T19:38:00Z</dcterms:created>
  <dcterms:modified xsi:type="dcterms:W3CDTF">2023-12-11T20:07:00Z</dcterms:modified>
</cp:coreProperties>
</file>